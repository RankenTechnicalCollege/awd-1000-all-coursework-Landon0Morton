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FC3F8B" w14:textId="60061E0D" w:rsidR="0075757C" w:rsidRPr="00D54934" w:rsidRDefault="00172B9D" w:rsidP="006602F6">
      <w:pPr>
        <w:pStyle w:val="Chaptertitle"/>
        <w:spacing w:after="240"/>
        <w:rPr>
          <w:sz w:val="52"/>
          <w:szCs w:val="52"/>
        </w:rPr>
      </w:pPr>
      <w:r w:rsidRPr="00D54934">
        <w:rPr>
          <w:sz w:val="52"/>
          <w:szCs w:val="52"/>
        </w:rPr>
        <w:t xml:space="preserve">Student projects for </w:t>
      </w:r>
      <w:r w:rsidRPr="00D54934">
        <w:rPr>
          <w:i/>
          <w:iCs/>
          <w:sz w:val="52"/>
          <w:szCs w:val="52"/>
        </w:rPr>
        <w:t>Modern Java</w:t>
      </w:r>
      <w:r w:rsidR="00F73AC9" w:rsidRPr="00D54934">
        <w:rPr>
          <w:i/>
          <w:iCs/>
          <w:sz w:val="52"/>
          <w:szCs w:val="52"/>
        </w:rPr>
        <w:t>S</w:t>
      </w:r>
      <w:r w:rsidRPr="00D54934">
        <w:rPr>
          <w:i/>
          <w:iCs/>
          <w:sz w:val="52"/>
          <w:szCs w:val="52"/>
        </w:rPr>
        <w:t>cript</w:t>
      </w:r>
    </w:p>
    <w:p w14:paraId="401E9648" w14:textId="6CF0DFBD" w:rsidR="0066771C" w:rsidRDefault="00980C89" w:rsidP="00D54934">
      <w:pPr>
        <w:autoSpaceDE w:val="0"/>
        <w:autoSpaceDN w:val="0"/>
        <w:adjustRightInd w:val="0"/>
        <w:spacing w:after="120"/>
        <w:ind w:right="0" w:firstLine="0"/>
      </w:pPr>
      <w:r>
        <w:rPr>
          <w:rFonts w:ascii="TimesNewRomanPSMT" w:eastAsiaTheme="minorHAnsi" w:hAnsi="TimesNewRomanPSMT" w:cs="TimesNewRomanPSMT"/>
          <w:szCs w:val="22"/>
        </w:rPr>
        <w:t xml:space="preserve">These projects let you practice the skills that you learn as you progress through </w:t>
      </w:r>
      <w:r>
        <w:rPr>
          <w:rFonts w:ascii="TimesNewRomanPS-ItalicMT" w:eastAsiaTheme="minorHAnsi" w:hAnsi="TimesNewRomanPS-ItalicMT" w:cs="TimesNewRomanPS-ItalicMT"/>
          <w:i/>
          <w:iCs/>
          <w:szCs w:val="22"/>
        </w:rPr>
        <w:t>Murach’s</w:t>
      </w:r>
      <w:r w:rsidR="002779A5">
        <w:rPr>
          <w:rFonts w:ascii="TimesNewRomanPS-ItalicMT" w:eastAsiaTheme="minorHAnsi" w:hAnsi="TimesNewRomanPS-ItalicMT" w:cs="TimesNewRomanPS-ItalicMT"/>
          <w:i/>
          <w:iCs/>
          <w:szCs w:val="22"/>
        </w:rPr>
        <w:t xml:space="preserve"> </w:t>
      </w:r>
      <w:r>
        <w:rPr>
          <w:rFonts w:ascii="TimesNewRomanPS-ItalicMT" w:eastAsiaTheme="minorHAnsi" w:hAnsi="TimesNewRomanPS-ItalicMT" w:cs="TimesNewRomanPS-ItalicMT"/>
          <w:i/>
          <w:iCs/>
          <w:szCs w:val="22"/>
        </w:rPr>
        <w:t>Modern Java</w:t>
      </w:r>
      <w:r w:rsidR="00527110">
        <w:rPr>
          <w:rFonts w:ascii="TimesNewRomanPS-ItalicMT" w:eastAsiaTheme="minorHAnsi" w:hAnsi="TimesNewRomanPS-ItalicMT" w:cs="TimesNewRomanPS-ItalicMT"/>
          <w:i/>
          <w:iCs/>
          <w:szCs w:val="22"/>
        </w:rPr>
        <w:t>S</w:t>
      </w:r>
      <w:r>
        <w:rPr>
          <w:rFonts w:ascii="TimesNewRomanPS-ItalicMT" w:eastAsiaTheme="minorHAnsi" w:hAnsi="TimesNewRomanPS-ItalicMT" w:cs="TimesNewRomanPS-ItalicMT"/>
          <w:i/>
          <w:iCs/>
          <w:szCs w:val="22"/>
        </w:rPr>
        <w:t>cript</w:t>
      </w:r>
      <w:r>
        <w:rPr>
          <w:rFonts w:ascii="TimesNewRomanPSMT" w:eastAsiaTheme="minorHAnsi" w:hAnsi="TimesNewRomanPSMT" w:cs="TimesNewRomanPSMT"/>
          <w:szCs w:val="22"/>
        </w:rPr>
        <w:t xml:space="preserve">. </w:t>
      </w:r>
      <w:r w:rsidR="005B6591">
        <w:rPr>
          <w:rFonts w:ascii="TimesNewRomanPSMT" w:eastAsiaTheme="minorHAnsi" w:hAnsi="TimesNewRomanPSMT" w:cs="TimesNewRomanPSMT"/>
          <w:szCs w:val="22"/>
        </w:rPr>
        <w:t xml:space="preserve">They </w:t>
      </w:r>
      <w:r>
        <w:rPr>
          <w:rFonts w:ascii="TimesNewRomanPSMT" w:eastAsiaTheme="minorHAnsi" w:hAnsi="TimesNewRomanPSMT" w:cs="TimesNewRomanPSMT"/>
          <w:szCs w:val="22"/>
        </w:rPr>
        <w:t>provide a range of difficulty levels.</w:t>
      </w:r>
      <w:r w:rsidR="002779A5">
        <w:rPr>
          <w:rFonts w:ascii="TimesNewRomanPSMT" w:eastAsiaTheme="minorHAnsi" w:hAnsi="TimesNewRomanPSMT" w:cs="TimesNewRomanPSMT"/>
          <w:szCs w:val="22"/>
        </w:rPr>
        <w:t xml:space="preserve"> </w:t>
      </w:r>
      <w:r>
        <w:rPr>
          <w:rFonts w:ascii="TimesNewRomanPSMT" w:eastAsiaTheme="minorHAnsi" w:hAnsi="TimesNewRomanPSMT" w:cs="TimesNewRomanPSMT"/>
          <w:szCs w:val="22"/>
        </w:rPr>
        <w:t>In the project names, the first number specifies the chapter that you should complete</w:t>
      </w:r>
      <w:r w:rsidR="002779A5">
        <w:rPr>
          <w:rFonts w:ascii="TimesNewRomanPSMT" w:eastAsiaTheme="minorHAnsi" w:hAnsi="TimesNewRomanPSMT" w:cs="TimesNewRomanPSMT"/>
          <w:szCs w:val="22"/>
        </w:rPr>
        <w:t xml:space="preserve"> </w:t>
      </w:r>
      <w:r>
        <w:rPr>
          <w:rFonts w:ascii="TimesNewRomanPSMT" w:eastAsiaTheme="minorHAnsi" w:hAnsi="TimesNewRomanPSMT" w:cs="TimesNewRomanPSMT"/>
          <w:szCs w:val="22"/>
        </w:rPr>
        <w:t xml:space="preserve">before starting the </w:t>
      </w:r>
      <w:r w:rsidR="00720399">
        <w:rPr>
          <w:rFonts w:ascii="TimesNewRomanPSMT" w:eastAsiaTheme="minorHAnsi" w:hAnsi="TimesNewRomanPSMT" w:cs="TimesNewRomanPSMT"/>
          <w:szCs w:val="22"/>
        </w:rPr>
        <w:t>project</w:t>
      </w:r>
      <w:r>
        <w:rPr>
          <w:rFonts w:ascii="TimesNewRomanPSMT" w:eastAsiaTheme="minorHAnsi" w:hAnsi="TimesNewRomanPSMT" w:cs="TimesNewRomanPSMT"/>
          <w:szCs w:val="22"/>
        </w:rPr>
        <w:t>. For example, you should complete chapter 3 before starting</w:t>
      </w:r>
      <w:r w:rsidR="002779A5">
        <w:rPr>
          <w:rFonts w:ascii="TimesNewRomanPSMT" w:eastAsiaTheme="minorHAnsi" w:hAnsi="TimesNewRomanPSMT" w:cs="TimesNewRomanPSMT"/>
          <w:szCs w:val="22"/>
        </w:rPr>
        <w:t xml:space="preserve"> </w:t>
      </w:r>
      <w:r>
        <w:rPr>
          <w:rFonts w:ascii="TimesNewRomanPSMT" w:eastAsiaTheme="minorHAnsi" w:hAnsi="TimesNewRomanPSMT" w:cs="TimesNewRomanPSMT"/>
          <w:szCs w:val="22"/>
        </w:rPr>
        <w:t>project 3-1 or 3-2</w:t>
      </w:r>
      <w:r w:rsidR="00FB7903">
        <w:rPr>
          <w:rFonts w:ascii="TimesNewRomanPSMT" w:eastAsiaTheme="minorHAnsi" w:hAnsi="TimesNewRomanPSMT" w:cs="TimesNewRomanPSMT"/>
          <w:szCs w:val="22"/>
        </w:rPr>
        <w:t>.</w:t>
      </w:r>
    </w:p>
    <w:p w14:paraId="35B27242" w14:textId="0ECD9BB4" w:rsidR="00D54934" w:rsidRDefault="0075757C">
      <w:pPr>
        <w:pStyle w:val="TOC2"/>
        <w:rPr>
          <w:rFonts w:asciiTheme="minorHAnsi" w:eastAsiaTheme="minorEastAsia" w:hAnsiTheme="minorHAnsi" w:cstheme="minorBidi"/>
          <w:kern w:val="2"/>
          <w:szCs w:val="22"/>
          <w14:ligatures w14:val="standardContextual"/>
        </w:rPr>
      </w:pPr>
      <w:r>
        <w:rPr>
          <w:rFonts w:cs="Arial"/>
          <w:sz w:val="18"/>
          <w:szCs w:val="18"/>
        </w:rPr>
        <w:fldChar w:fldCharType="begin"/>
      </w:r>
      <w:r>
        <w:instrText xml:space="preserve"> TOC \h \z \t "Heading 1,2" </w:instrText>
      </w:r>
      <w:r>
        <w:rPr>
          <w:rFonts w:cs="Arial"/>
          <w:sz w:val="18"/>
          <w:szCs w:val="18"/>
        </w:rPr>
        <w:fldChar w:fldCharType="separate"/>
      </w:r>
      <w:hyperlink w:anchor="_Toc161670150" w:history="1">
        <w:r w:rsidR="00D54934" w:rsidRPr="00A04BEA">
          <w:rPr>
            <w:rStyle w:val="Hyperlink"/>
          </w:rPr>
          <w:t>General Guidelines</w:t>
        </w:r>
        <w:r w:rsidR="00D54934">
          <w:rPr>
            <w:webHidden/>
          </w:rPr>
          <w:tab/>
        </w:r>
        <w:r w:rsidR="00D54934">
          <w:rPr>
            <w:webHidden/>
          </w:rPr>
          <w:fldChar w:fldCharType="begin"/>
        </w:r>
        <w:r w:rsidR="00D54934">
          <w:rPr>
            <w:webHidden/>
          </w:rPr>
          <w:instrText xml:space="preserve"> PAGEREF _Toc161670150 \h </w:instrText>
        </w:r>
        <w:r w:rsidR="00D54934">
          <w:rPr>
            <w:webHidden/>
          </w:rPr>
        </w:r>
        <w:r w:rsidR="00D54934">
          <w:rPr>
            <w:webHidden/>
          </w:rPr>
          <w:fldChar w:fldCharType="separate"/>
        </w:r>
        <w:r w:rsidR="00226573">
          <w:rPr>
            <w:webHidden/>
          </w:rPr>
          <w:t>2</w:t>
        </w:r>
        <w:r w:rsidR="00D54934">
          <w:rPr>
            <w:webHidden/>
          </w:rPr>
          <w:fldChar w:fldCharType="end"/>
        </w:r>
      </w:hyperlink>
    </w:p>
    <w:p w14:paraId="19D62712" w14:textId="3F403E88" w:rsidR="00D54934" w:rsidRDefault="00000000">
      <w:pPr>
        <w:pStyle w:val="TOC2"/>
        <w:rPr>
          <w:rFonts w:asciiTheme="minorHAnsi" w:eastAsiaTheme="minorEastAsia" w:hAnsiTheme="minorHAnsi" w:cstheme="minorBidi"/>
          <w:kern w:val="2"/>
          <w:szCs w:val="22"/>
          <w14:ligatures w14:val="standardContextual"/>
        </w:rPr>
      </w:pPr>
      <w:hyperlink w:anchor="_Toc161670151" w:history="1">
        <w:r w:rsidR="00D54934" w:rsidRPr="00A04BEA">
          <w:rPr>
            <w:rStyle w:val="Hyperlink"/>
          </w:rPr>
          <w:t>Project 2-1</w:t>
        </w:r>
        <w:r w:rsidR="00D54934">
          <w:rPr>
            <w:rFonts w:asciiTheme="minorHAnsi" w:eastAsiaTheme="minorEastAsia" w:hAnsiTheme="minorHAnsi" w:cstheme="minorBidi"/>
            <w:kern w:val="2"/>
            <w:szCs w:val="22"/>
            <w14:ligatures w14:val="standardContextual"/>
          </w:rPr>
          <w:tab/>
        </w:r>
        <w:r w:rsidR="00D54934" w:rsidRPr="00A04BEA">
          <w:rPr>
            <w:rStyle w:val="Hyperlink"/>
          </w:rPr>
          <w:t>Fahrenheit to Celsius</w:t>
        </w:r>
        <w:r w:rsidR="00D54934">
          <w:rPr>
            <w:webHidden/>
          </w:rPr>
          <w:tab/>
        </w:r>
        <w:r w:rsidR="00D54934">
          <w:rPr>
            <w:webHidden/>
          </w:rPr>
          <w:fldChar w:fldCharType="begin"/>
        </w:r>
        <w:r w:rsidR="00D54934">
          <w:rPr>
            <w:webHidden/>
          </w:rPr>
          <w:instrText xml:space="preserve"> PAGEREF _Toc161670151 \h </w:instrText>
        </w:r>
        <w:r w:rsidR="00D54934">
          <w:rPr>
            <w:webHidden/>
          </w:rPr>
        </w:r>
        <w:r w:rsidR="00D54934">
          <w:rPr>
            <w:webHidden/>
          </w:rPr>
          <w:fldChar w:fldCharType="separate"/>
        </w:r>
        <w:r w:rsidR="00226573">
          <w:rPr>
            <w:webHidden/>
          </w:rPr>
          <w:t>3</w:t>
        </w:r>
        <w:r w:rsidR="00D54934">
          <w:rPr>
            <w:webHidden/>
          </w:rPr>
          <w:fldChar w:fldCharType="end"/>
        </w:r>
      </w:hyperlink>
    </w:p>
    <w:p w14:paraId="47A58FE4" w14:textId="400A0993" w:rsidR="00D54934" w:rsidRDefault="00000000">
      <w:pPr>
        <w:pStyle w:val="TOC2"/>
        <w:rPr>
          <w:rFonts w:asciiTheme="minorHAnsi" w:eastAsiaTheme="minorEastAsia" w:hAnsiTheme="minorHAnsi" w:cstheme="minorBidi"/>
          <w:kern w:val="2"/>
          <w:szCs w:val="22"/>
          <w14:ligatures w14:val="standardContextual"/>
        </w:rPr>
      </w:pPr>
      <w:hyperlink w:anchor="_Toc161670152" w:history="1">
        <w:r w:rsidR="00D54934" w:rsidRPr="00A04BEA">
          <w:rPr>
            <w:rStyle w:val="Hyperlink"/>
          </w:rPr>
          <w:t>Project 2-2</w:t>
        </w:r>
        <w:r w:rsidR="00D54934">
          <w:rPr>
            <w:rFonts w:asciiTheme="minorHAnsi" w:eastAsiaTheme="minorEastAsia" w:hAnsiTheme="minorHAnsi" w:cstheme="minorBidi"/>
            <w:kern w:val="2"/>
            <w:szCs w:val="22"/>
            <w14:ligatures w14:val="standardContextual"/>
          </w:rPr>
          <w:tab/>
        </w:r>
        <w:r w:rsidR="00D54934" w:rsidRPr="00A04BEA">
          <w:rPr>
            <w:rStyle w:val="Hyperlink"/>
          </w:rPr>
          <w:t>Tip Calculator</w:t>
        </w:r>
        <w:r w:rsidR="00D54934">
          <w:rPr>
            <w:webHidden/>
          </w:rPr>
          <w:tab/>
        </w:r>
        <w:r w:rsidR="00D54934">
          <w:rPr>
            <w:webHidden/>
          </w:rPr>
          <w:fldChar w:fldCharType="begin"/>
        </w:r>
        <w:r w:rsidR="00D54934">
          <w:rPr>
            <w:webHidden/>
          </w:rPr>
          <w:instrText xml:space="preserve"> PAGEREF _Toc161670152 \h </w:instrText>
        </w:r>
        <w:r w:rsidR="00D54934">
          <w:rPr>
            <w:webHidden/>
          </w:rPr>
        </w:r>
        <w:r w:rsidR="00D54934">
          <w:rPr>
            <w:webHidden/>
          </w:rPr>
          <w:fldChar w:fldCharType="separate"/>
        </w:r>
        <w:r w:rsidR="00226573">
          <w:rPr>
            <w:webHidden/>
          </w:rPr>
          <w:t>4</w:t>
        </w:r>
        <w:r w:rsidR="00D54934">
          <w:rPr>
            <w:webHidden/>
          </w:rPr>
          <w:fldChar w:fldCharType="end"/>
        </w:r>
      </w:hyperlink>
    </w:p>
    <w:p w14:paraId="358DFA11" w14:textId="0A1B7C4E" w:rsidR="00D54934" w:rsidRDefault="00000000">
      <w:pPr>
        <w:pStyle w:val="TOC2"/>
        <w:rPr>
          <w:rFonts w:asciiTheme="minorHAnsi" w:eastAsiaTheme="minorEastAsia" w:hAnsiTheme="minorHAnsi" w:cstheme="minorBidi"/>
          <w:kern w:val="2"/>
          <w:szCs w:val="22"/>
          <w14:ligatures w14:val="standardContextual"/>
        </w:rPr>
      </w:pPr>
      <w:hyperlink w:anchor="_Toc161670153" w:history="1">
        <w:r w:rsidR="00D54934" w:rsidRPr="00A04BEA">
          <w:rPr>
            <w:rStyle w:val="Hyperlink"/>
          </w:rPr>
          <w:t>Project 2-3</w:t>
        </w:r>
        <w:r w:rsidR="00D54934">
          <w:rPr>
            <w:rFonts w:asciiTheme="minorHAnsi" w:eastAsiaTheme="minorEastAsia" w:hAnsiTheme="minorHAnsi" w:cstheme="minorBidi"/>
            <w:kern w:val="2"/>
            <w:szCs w:val="22"/>
            <w14:ligatures w14:val="standardContextual"/>
          </w:rPr>
          <w:tab/>
        </w:r>
        <w:r w:rsidR="00D54934" w:rsidRPr="00A04BEA">
          <w:rPr>
            <w:rStyle w:val="Hyperlink"/>
          </w:rPr>
          <w:t>Travel Time Calculator</w:t>
        </w:r>
        <w:r w:rsidR="00D54934">
          <w:rPr>
            <w:webHidden/>
          </w:rPr>
          <w:tab/>
        </w:r>
        <w:r w:rsidR="00D54934">
          <w:rPr>
            <w:webHidden/>
          </w:rPr>
          <w:fldChar w:fldCharType="begin"/>
        </w:r>
        <w:r w:rsidR="00D54934">
          <w:rPr>
            <w:webHidden/>
          </w:rPr>
          <w:instrText xml:space="preserve"> PAGEREF _Toc161670153 \h </w:instrText>
        </w:r>
        <w:r w:rsidR="00D54934">
          <w:rPr>
            <w:webHidden/>
          </w:rPr>
        </w:r>
        <w:r w:rsidR="00D54934">
          <w:rPr>
            <w:webHidden/>
          </w:rPr>
          <w:fldChar w:fldCharType="separate"/>
        </w:r>
        <w:r w:rsidR="00226573">
          <w:rPr>
            <w:webHidden/>
          </w:rPr>
          <w:t>5</w:t>
        </w:r>
        <w:r w:rsidR="00D54934">
          <w:rPr>
            <w:webHidden/>
          </w:rPr>
          <w:fldChar w:fldCharType="end"/>
        </w:r>
      </w:hyperlink>
    </w:p>
    <w:p w14:paraId="22BF28A8" w14:textId="50028E6C" w:rsidR="00D54934" w:rsidRDefault="00000000">
      <w:pPr>
        <w:pStyle w:val="TOC2"/>
        <w:rPr>
          <w:rFonts w:asciiTheme="minorHAnsi" w:eastAsiaTheme="minorEastAsia" w:hAnsiTheme="minorHAnsi" w:cstheme="minorBidi"/>
          <w:kern w:val="2"/>
          <w:szCs w:val="22"/>
          <w14:ligatures w14:val="standardContextual"/>
        </w:rPr>
      </w:pPr>
      <w:hyperlink w:anchor="_Toc161670154" w:history="1">
        <w:r w:rsidR="00D54934" w:rsidRPr="00A04BEA">
          <w:rPr>
            <w:rStyle w:val="Hyperlink"/>
          </w:rPr>
          <w:t>Project 3-1</w:t>
        </w:r>
        <w:r w:rsidR="00D54934">
          <w:rPr>
            <w:rFonts w:asciiTheme="minorHAnsi" w:eastAsiaTheme="minorEastAsia" w:hAnsiTheme="minorHAnsi" w:cstheme="minorBidi"/>
            <w:kern w:val="2"/>
            <w:szCs w:val="22"/>
            <w14:ligatures w14:val="standardContextual"/>
          </w:rPr>
          <w:tab/>
        </w:r>
        <w:r w:rsidR="00D54934" w:rsidRPr="00A04BEA">
          <w:rPr>
            <w:rStyle w:val="Hyperlink"/>
          </w:rPr>
          <w:t>Fahrenheit to Celsius</w:t>
        </w:r>
        <w:r w:rsidR="00D54934">
          <w:rPr>
            <w:webHidden/>
          </w:rPr>
          <w:tab/>
        </w:r>
        <w:r w:rsidR="00D54934">
          <w:rPr>
            <w:webHidden/>
          </w:rPr>
          <w:fldChar w:fldCharType="begin"/>
        </w:r>
        <w:r w:rsidR="00D54934">
          <w:rPr>
            <w:webHidden/>
          </w:rPr>
          <w:instrText xml:space="preserve"> PAGEREF _Toc161670154 \h </w:instrText>
        </w:r>
        <w:r w:rsidR="00D54934">
          <w:rPr>
            <w:webHidden/>
          </w:rPr>
        </w:r>
        <w:r w:rsidR="00D54934">
          <w:rPr>
            <w:webHidden/>
          </w:rPr>
          <w:fldChar w:fldCharType="separate"/>
        </w:r>
        <w:r w:rsidR="00226573">
          <w:rPr>
            <w:webHidden/>
          </w:rPr>
          <w:t>6</w:t>
        </w:r>
        <w:r w:rsidR="00D54934">
          <w:rPr>
            <w:webHidden/>
          </w:rPr>
          <w:fldChar w:fldCharType="end"/>
        </w:r>
      </w:hyperlink>
    </w:p>
    <w:p w14:paraId="1A877DA4" w14:textId="6D924D80" w:rsidR="00D54934" w:rsidRDefault="00000000">
      <w:pPr>
        <w:pStyle w:val="TOC2"/>
        <w:rPr>
          <w:rFonts w:asciiTheme="minorHAnsi" w:eastAsiaTheme="minorEastAsia" w:hAnsiTheme="minorHAnsi" w:cstheme="minorBidi"/>
          <w:kern w:val="2"/>
          <w:szCs w:val="22"/>
          <w14:ligatures w14:val="standardContextual"/>
        </w:rPr>
      </w:pPr>
      <w:hyperlink w:anchor="_Toc161670155" w:history="1">
        <w:r w:rsidR="00D54934" w:rsidRPr="00A04BEA">
          <w:rPr>
            <w:rStyle w:val="Hyperlink"/>
          </w:rPr>
          <w:t>Project 3-2</w:t>
        </w:r>
        <w:r w:rsidR="00D54934">
          <w:rPr>
            <w:rFonts w:asciiTheme="minorHAnsi" w:eastAsiaTheme="minorEastAsia" w:hAnsiTheme="minorHAnsi" w:cstheme="minorBidi"/>
            <w:kern w:val="2"/>
            <w:szCs w:val="22"/>
            <w14:ligatures w14:val="standardContextual"/>
          </w:rPr>
          <w:tab/>
        </w:r>
        <w:r w:rsidR="00D54934" w:rsidRPr="00A04BEA">
          <w:rPr>
            <w:rStyle w:val="Hyperlink"/>
          </w:rPr>
          <w:t>Convert number grades to letter grades</w:t>
        </w:r>
        <w:r w:rsidR="00D54934">
          <w:rPr>
            <w:webHidden/>
          </w:rPr>
          <w:tab/>
        </w:r>
        <w:r w:rsidR="00D54934">
          <w:rPr>
            <w:webHidden/>
          </w:rPr>
          <w:fldChar w:fldCharType="begin"/>
        </w:r>
        <w:r w:rsidR="00D54934">
          <w:rPr>
            <w:webHidden/>
          </w:rPr>
          <w:instrText xml:space="preserve"> PAGEREF _Toc161670155 \h </w:instrText>
        </w:r>
        <w:r w:rsidR="00D54934">
          <w:rPr>
            <w:webHidden/>
          </w:rPr>
        </w:r>
        <w:r w:rsidR="00D54934">
          <w:rPr>
            <w:webHidden/>
          </w:rPr>
          <w:fldChar w:fldCharType="separate"/>
        </w:r>
        <w:r w:rsidR="00226573">
          <w:rPr>
            <w:webHidden/>
          </w:rPr>
          <w:t>7</w:t>
        </w:r>
        <w:r w:rsidR="00D54934">
          <w:rPr>
            <w:webHidden/>
          </w:rPr>
          <w:fldChar w:fldCharType="end"/>
        </w:r>
      </w:hyperlink>
    </w:p>
    <w:p w14:paraId="5AEBB06D" w14:textId="36A3E155" w:rsidR="00D54934" w:rsidRDefault="00000000">
      <w:pPr>
        <w:pStyle w:val="TOC2"/>
        <w:rPr>
          <w:rFonts w:asciiTheme="minorHAnsi" w:eastAsiaTheme="minorEastAsia" w:hAnsiTheme="minorHAnsi" w:cstheme="minorBidi"/>
          <w:kern w:val="2"/>
          <w:szCs w:val="22"/>
          <w14:ligatures w14:val="standardContextual"/>
        </w:rPr>
      </w:pPr>
      <w:hyperlink w:anchor="_Toc161670156" w:history="1">
        <w:r w:rsidR="00D54934" w:rsidRPr="00A04BEA">
          <w:rPr>
            <w:rStyle w:val="Hyperlink"/>
          </w:rPr>
          <w:t>Project 3-3</w:t>
        </w:r>
        <w:r w:rsidR="00D54934">
          <w:rPr>
            <w:rFonts w:asciiTheme="minorHAnsi" w:eastAsiaTheme="minorEastAsia" w:hAnsiTheme="minorHAnsi" w:cstheme="minorBidi"/>
            <w:kern w:val="2"/>
            <w:szCs w:val="22"/>
            <w14:ligatures w14:val="standardContextual"/>
          </w:rPr>
          <w:tab/>
        </w:r>
        <w:r w:rsidR="00D54934" w:rsidRPr="00A04BEA">
          <w:rPr>
            <w:rStyle w:val="Hyperlink"/>
          </w:rPr>
          <w:t>Sum of Numbers</w:t>
        </w:r>
        <w:r w:rsidR="00D54934">
          <w:rPr>
            <w:webHidden/>
          </w:rPr>
          <w:tab/>
        </w:r>
        <w:r w:rsidR="00D54934">
          <w:rPr>
            <w:webHidden/>
          </w:rPr>
          <w:fldChar w:fldCharType="begin"/>
        </w:r>
        <w:r w:rsidR="00D54934">
          <w:rPr>
            <w:webHidden/>
          </w:rPr>
          <w:instrText xml:space="preserve"> PAGEREF _Toc161670156 \h </w:instrText>
        </w:r>
        <w:r w:rsidR="00D54934">
          <w:rPr>
            <w:webHidden/>
          </w:rPr>
        </w:r>
        <w:r w:rsidR="00D54934">
          <w:rPr>
            <w:webHidden/>
          </w:rPr>
          <w:fldChar w:fldCharType="separate"/>
        </w:r>
        <w:r w:rsidR="00226573">
          <w:rPr>
            <w:webHidden/>
          </w:rPr>
          <w:t>8</w:t>
        </w:r>
        <w:r w:rsidR="00D54934">
          <w:rPr>
            <w:webHidden/>
          </w:rPr>
          <w:fldChar w:fldCharType="end"/>
        </w:r>
      </w:hyperlink>
    </w:p>
    <w:p w14:paraId="1EDC3A1D" w14:textId="02C86849" w:rsidR="00D54934" w:rsidRDefault="00000000">
      <w:pPr>
        <w:pStyle w:val="TOC2"/>
        <w:rPr>
          <w:rFonts w:asciiTheme="minorHAnsi" w:eastAsiaTheme="minorEastAsia" w:hAnsiTheme="minorHAnsi" w:cstheme="minorBidi"/>
          <w:kern w:val="2"/>
          <w:szCs w:val="22"/>
          <w14:ligatures w14:val="standardContextual"/>
        </w:rPr>
      </w:pPr>
      <w:hyperlink w:anchor="_Toc161670157" w:history="1">
        <w:r w:rsidR="00D54934" w:rsidRPr="00A04BEA">
          <w:rPr>
            <w:rStyle w:val="Hyperlink"/>
          </w:rPr>
          <w:t>Project 3-4</w:t>
        </w:r>
        <w:r w:rsidR="00D54934">
          <w:rPr>
            <w:rFonts w:asciiTheme="minorHAnsi" w:eastAsiaTheme="minorEastAsia" w:hAnsiTheme="minorHAnsi" w:cstheme="minorBidi"/>
            <w:kern w:val="2"/>
            <w:szCs w:val="22"/>
            <w14:ligatures w14:val="standardContextual"/>
          </w:rPr>
          <w:tab/>
        </w:r>
        <w:r w:rsidR="00D54934" w:rsidRPr="00A04BEA">
          <w:rPr>
            <w:rStyle w:val="Hyperlink"/>
          </w:rPr>
          <w:t>Fizz Buzz</w:t>
        </w:r>
        <w:r w:rsidR="00D54934">
          <w:rPr>
            <w:webHidden/>
          </w:rPr>
          <w:tab/>
        </w:r>
        <w:r w:rsidR="00D54934">
          <w:rPr>
            <w:webHidden/>
          </w:rPr>
          <w:fldChar w:fldCharType="begin"/>
        </w:r>
        <w:r w:rsidR="00D54934">
          <w:rPr>
            <w:webHidden/>
          </w:rPr>
          <w:instrText xml:space="preserve"> PAGEREF _Toc161670157 \h </w:instrText>
        </w:r>
        <w:r w:rsidR="00D54934">
          <w:rPr>
            <w:webHidden/>
          </w:rPr>
        </w:r>
        <w:r w:rsidR="00D54934">
          <w:rPr>
            <w:webHidden/>
          </w:rPr>
          <w:fldChar w:fldCharType="separate"/>
        </w:r>
        <w:r w:rsidR="00226573">
          <w:rPr>
            <w:webHidden/>
          </w:rPr>
          <w:t>9</w:t>
        </w:r>
        <w:r w:rsidR="00D54934">
          <w:rPr>
            <w:webHidden/>
          </w:rPr>
          <w:fldChar w:fldCharType="end"/>
        </w:r>
      </w:hyperlink>
    </w:p>
    <w:p w14:paraId="01AE2F53" w14:textId="32DA7344" w:rsidR="00D54934" w:rsidRDefault="00000000">
      <w:pPr>
        <w:pStyle w:val="TOC2"/>
        <w:rPr>
          <w:rFonts w:asciiTheme="minorHAnsi" w:eastAsiaTheme="minorEastAsia" w:hAnsiTheme="minorHAnsi" w:cstheme="minorBidi"/>
          <w:kern w:val="2"/>
          <w:szCs w:val="22"/>
          <w14:ligatures w14:val="standardContextual"/>
        </w:rPr>
      </w:pPr>
      <w:hyperlink w:anchor="_Toc161670158" w:history="1">
        <w:r w:rsidR="00D54934" w:rsidRPr="00A04BEA">
          <w:rPr>
            <w:rStyle w:val="Hyperlink"/>
          </w:rPr>
          <w:t>Project 4-1</w:t>
        </w:r>
        <w:r w:rsidR="00D54934">
          <w:rPr>
            <w:rFonts w:asciiTheme="minorHAnsi" w:eastAsiaTheme="minorEastAsia" w:hAnsiTheme="minorHAnsi" w:cstheme="minorBidi"/>
            <w:kern w:val="2"/>
            <w:szCs w:val="22"/>
            <w14:ligatures w14:val="standardContextual"/>
          </w:rPr>
          <w:tab/>
        </w:r>
        <w:r w:rsidR="00D54934" w:rsidRPr="00A04BEA">
          <w:rPr>
            <w:rStyle w:val="Hyperlink"/>
          </w:rPr>
          <w:t>Use a Sales array</w:t>
        </w:r>
        <w:r w:rsidR="00D54934">
          <w:rPr>
            <w:webHidden/>
          </w:rPr>
          <w:tab/>
        </w:r>
        <w:r w:rsidR="00D54934">
          <w:rPr>
            <w:webHidden/>
          </w:rPr>
          <w:fldChar w:fldCharType="begin"/>
        </w:r>
        <w:r w:rsidR="00D54934">
          <w:rPr>
            <w:webHidden/>
          </w:rPr>
          <w:instrText xml:space="preserve"> PAGEREF _Toc161670158 \h </w:instrText>
        </w:r>
        <w:r w:rsidR="00D54934">
          <w:rPr>
            <w:webHidden/>
          </w:rPr>
        </w:r>
        <w:r w:rsidR="00D54934">
          <w:rPr>
            <w:webHidden/>
          </w:rPr>
          <w:fldChar w:fldCharType="separate"/>
        </w:r>
        <w:r w:rsidR="00226573">
          <w:rPr>
            <w:webHidden/>
          </w:rPr>
          <w:t>10</w:t>
        </w:r>
        <w:r w:rsidR="00D54934">
          <w:rPr>
            <w:webHidden/>
          </w:rPr>
          <w:fldChar w:fldCharType="end"/>
        </w:r>
      </w:hyperlink>
    </w:p>
    <w:p w14:paraId="125A2CE4" w14:textId="5F0B974E" w:rsidR="00D54934" w:rsidRDefault="00000000">
      <w:pPr>
        <w:pStyle w:val="TOC2"/>
        <w:rPr>
          <w:rFonts w:asciiTheme="minorHAnsi" w:eastAsiaTheme="minorEastAsia" w:hAnsiTheme="minorHAnsi" w:cstheme="minorBidi"/>
          <w:kern w:val="2"/>
          <w:szCs w:val="22"/>
          <w14:ligatures w14:val="standardContextual"/>
        </w:rPr>
      </w:pPr>
      <w:hyperlink w:anchor="_Toc161670159" w:history="1">
        <w:r w:rsidR="00D54934" w:rsidRPr="00A04BEA">
          <w:rPr>
            <w:rStyle w:val="Hyperlink"/>
          </w:rPr>
          <w:t>Project 4-2</w:t>
        </w:r>
        <w:r w:rsidR="00D54934">
          <w:rPr>
            <w:rFonts w:asciiTheme="minorHAnsi" w:eastAsiaTheme="minorEastAsia" w:hAnsiTheme="minorHAnsi" w:cstheme="minorBidi"/>
            <w:kern w:val="2"/>
            <w:szCs w:val="22"/>
            <w14:ligatures w14:val="standardContextual"/>
          </w:rPr>
          <w:tab/>
        </w:r>
        <w:r w:rsidR="00D54934" w:rsidRPr="00A04BEA">
          <w:rPr>
            <w:rStyle w:val="Hyperlink"/>
          </w:rPr>
          <w:t>Contact Viewer</w:t>
        </w:r>
        <w:r w:rsidR="00D54934">
          <w:rPr>
            <w:webHidden/>
          </w:rPr>
          <w:tab/>
        </w:r>
        <w:r w:rsidR="00D54934">
          <w:rPr>
            <w:webHidden/>
          </w:rPr>
          <w:fldChar w:fldCharType="begin"/>
        </w:r>
        <w:r w:rsidR="00D54934">
          <w:rPr>
            <w:webHidden/>
          </w:rPr>
          <w:instrText xml:space="preserve"> PAGEREF _Toc161670159 \h </w:instrText>
        </w:r>
        <w:r w:rsidR="00D54934">
          <w:rPr>
            <w:webHidden/>
          </w:rPr>
        </w:r>
        <w:r w:rsidR="00D54934">
          <w:rPr>
            <w:webHidden/>
          </w:rPr>
          <w:fldChar w:fldCharType="separate"/>
        </w:r>
        <w:r w:rsidR="00226573">
          <w:rPr>
            <w:webHidden/>
          </w:rPr>
          <w:t>11</w:t>
        </w:r>
        <w:r w:rsidR="00D54934">
          <w:rPr>
            <w:webHidden/>
          </w:rPr>
          <w:fldChar w:fldCharType="end"/>
        </w:r>
      </w:hyperlink>
    </w:p>
    <w:p w14:paraId="2878E0FA" w14:textId="7180F04A" w:rsidR="00D54934" w:rsidRDefault="00000000">
      <w:pPr>
        <w:pStyle w:val="TOC2"/>
        <w:rPr>
          <w:rFonts w:asciiTheme="minorHAnsi" w:eastAsiaTheme="minorEastAsia" w:hAnsiTheme="minorHAnsi" w:cstheme="minorBidi"/>
          <w:kern w:val="2"/>
          <w:szCs w:val="22"/>
          <w14:ligatures w14:val="standardContextual"/>
        </w:rPr>
      </w:pPr>
      <w:hyperlink w:anchor="_Toc161670160" w:history="1">
        <w:r w:rsidR="00D54934" w:rsidRPr="00A04BEA">
          <w:rPr>
            <w:rStyle w:val="Hyperlink"/>
          </w:rPr>
          <w:t>Project 4-3</w:t>
        </w:r>
        <w:r w:rsidR="00D54934">
          <w:rPr>
            <w:rFonts w:asciiTheme="minorHAnsi" w:eastAsiaTheme="minorEastAsia" w:hAnsiTheme="minorHAnsi" w:cstheme="minorBidi"/>
            <w:kern w:val="2"/>
            <w:szCs w:val="22"/>
            <w14:ligatures w14:val="standardContextual"/>
          </w:rPr>
          <w:tab/>
        </w:r>
        <w:r w:rsidR="00D54934" w:rsidRPr="00A04BEA">
          <w:rPr>
            <w:rStyle w:val="Hyperlink"/>
          </w:rPr>
          <w:t>Pig Latin Translator</w:t>
        </w:r>
        <w:r w:rsidR="00D54934">
          <w:rPr>
            <w:webHidden/>
          </w:rPr>
          <w:tab/>
        </w:r>
        <w:r w:rsidR="00D54934">
          <w:rPr>
            <w:webHidden/>
          </w:rPr>
          <w:fldChar w:fldCharType="begin"/>
        </w:r>
        <w:r w:rsidR="00D54934">
          <w:rPr>
            <w:webHidden/>
          </w:rPr>
          <w:instrText xml:space="preserve"> PAGEREF _Toc161670160 \h </w:instrText>
        </w:r>
        <w:r w:rsidR="00D54934">
          <w:rPr>
            <w:webHidden/>
          </w:rPr>
        </w:r>
        <w:r w:rsidR="00D54934">
          <w:rPr>
            <w:webHidden/>
          </w:rPr>
          <w:fldChar w:fldCharType="separate"/>
        </w:r>
        <w:r w:rsidR="00226573">
          <w:rPr>
            <w:webHidden/>
          </w:rPr>
          <w:t>13</w:t>
        </w:r>
        <w:r w:rsidR="00D54934">
          <w:rPr>
            <w:webHidden/>
          </w:rPr>
          <w:fldChar w:fldCharType="end"/>
        </w:r>
      </w:hyperlink>
    </w:p>
    <w:p w14:paraId="405B9F80" w14:textId="61FAF2F4" w:rsidR="00D54934" w:rsidRDefault="00000000">
      <w:pPr>
        <w:pStyle w:val="TOC2"/>
        <w:rPr>
          <w:rFonts w:asciiTheme="minorHAnsi" w:eastAsiaTheme="minorEastAsia" w:hAnsiTheme="minorHAnsi" w:cstheme="minorBidi"/>
          <w:kern w:val="2"/>
          <w:szCs w:val="22"/>
          <w14:ligatures w14:val="standardContextual"/>
        </w:rPr>
      </w:pPr>
      <w:hyperlink w:anchor="_Toc161670161" w:history="1">
        <w:r w:rsidR="00D54934" w:rsidRPr="00A04BEA">
          <w:rPr>
            <w:rStyle w:val="Hyperlink"/>
          </w:rPr>
          <w:t>Project 5-1</w:t>
        </w:r>
        <w:r w:rsidR="00D54934">
          <w:rPr>
            <w:rFonts w:asciiTheme="minorHAnsi" w:eastAsiaTheme="minorEastAsia" w:hAnsiTheme="minorHAnsi" w:cstheme="minorBidi"/>
            <w:kern w:val="2"/>
            <w:szCs w:val="22"/>
            <w14:ligatures w14:val="standardContextual"/>
          </w:rPr>
          <w:tab/>
        </w:r>
        <w:r w:rsidR="00D54934" w:rsidRPr="00A04BEA">
          <w:rPr>
            <w:rStyle w:val="Hyperlink"/>
          </w:rPr>
          <w:t>Test Scores</w:t>
        </w:r>
        <w:r w:rsidR="00D54934">
          <w:rPr>
            <w:webHidden/>
          </w:rPr>
          <w:tab/>
        </w:r>
        <w:r w:rsidR="00D54934">
          <w:rPr>
            <w:webHidden/>
          </w:rPr>
          <w:fldChar w:fldCharType="begin"/>
        </w:r>
        <w:r w:rsidR="00D54934">
          <w:rPr>
            <w:webHidden/>
          </w:rPr>
          <w:instrText xml:space="preserve"> PAGEREF _Toc161670161 \h </w:instrText>
        </w:r>
        <w:r w:rsidR="00D54934">
          <w:rPr>
            <w:webHidden/>
          </w:rPr>
        </w:r>
        <w:r w:rsidR="00D54934">
          <w:rPr>
            <w:webHidden/>
          </w:rPr>
          <w:fldChar w:fldCharType="separate"/>
        </w:r>
        <w:r w:rsidR="00226573">
          <w:rPr>
            <w:webHidden/>
          </w:rPr>
          <w:t>14</w:t>
        </w:r>
        <w:r w:rsidR="00D54934">
          <w:rPr>
            <w:webHidden/>
          </w:rPr>
          <w:fldChar w:fldCharType="end"/>
        </w:r>
      </w:hyperlink>
    </w:p>
    <w:p w14:paraId="1602D2AF" w14:textId="132D3C99" w:rsidR="00D54934" w:rsidRDefault="00000000">
      <w:pPr>
        <w:pStyle w:val="TOC2"/>
        <w:rPr>
          <w:rFonts w:asciiTheme="minorHAnsi" w:eastAsiaTheme="minorEastAsia" w:hAnsiTheme="minorHAnsi" w:cstheme="minorBidi"/>
          <w:kern w:val="2"/>
          <w:szCs w:val="22"/>
          <w14:ligatures w14:val="standardContextual"/>
        </w:rPr>
      </w:pPr>
      <w:hyperlink w:anchor="_Toc161670162" w:history="1">
        <w:r w:rsidR="00D54934" w:rsidRPr="00A04BEA">
          <w:rPr>
            <w:rStyle w:val="Hyperlink"/>
          </w:rPr>
          <w:t>Project 5-2</w:t>
        </w:r>
        <w:r w:rsidR="00D54934">
          <w:rPr>
            <w:rFonts w:asciiTheme="minorHAnsi" w:eastAsiaTheme="minorEastAsia" w:hAnsiTheme="minorHAnsi" w:cstheme="minorBidi"/>
            <w:kern w:val="2"/>
            <w:szCs w:val="22"/>
            <w14:ligatures w14:val="standardContextual"/>
          </w:rPr>
          <w:tab/>
        </w:r>
        <w:r w:rsidR="00D54934" w:rsidRPr="00A04BEA">
          <w:rPr>
            <w:rStyle w:val="Hyperlink"/>
          </w:rPr>
          <w:t>Change Calculator</w:t>
        </w:r>
        <w:r w:rsidR="00D54934">
          <w:rPr>
            <w:webHidden/>
          </w:rPr>
          <w:tab/>
        </w:r>
        <w:r w:rsidR="00D54934">
          <w:rPr>
            <w:webHidden/>
          </w:rPr>
          <w:fldChar w:fldCharType="begin"/>
        </w:r>
        <w:r w:rsidR="00D54934">
          <w:rPr>
            <w:webHidden/>
          </w:rPr>
          <w:instrText xml:space="preserve"> PAGEREF _Toc161670162 \h </w:instrText>
        </w:r>
        <w:r w:rsidR="00D54934">
          <w:rPr>
            <w:webHidden/>
          </w:rPr>
        </w:r>
        <w:r w:rsidR="00D54934">
          <w:rPr>
            <w:webHidden/>
          </w:rPr>
          <w:fldChar w:fldCharType="separate"/>
        </w:r>
        <w:r w:rsidR="00226573">
          <w:rPr>
            <w:webHidden/>
          </w:rPr>
          <w:t>15</w:t>
        </w:r>
        <w:r w:rsidR="00D54934">
          <w:rPr>
            <w:webHidden/>
          </w:rPr>
          <w:fldChar w:fldCharType="end"/>
        </w:r>
      </w:hyperlink>
    </w:p>
    <w:p w14:paraId="05594D9B" w14:textId="7BDB85E8" w:rsidR="00D54934" w:rsidRDefault="00000000">
      <w:pPr>
        <w:pStyle w:val="TOC2"/>
        <w:rPr>
          <w:rFonts w:asciiTheme="minorHAnsi" w:eastAsiaTheme="minorEastAsia" w:hAnsiTheme="minorHAnsi" w:cstheme="minorBidi"/>
          <w:kern w:val="2"/>
          <w:szCs w:val="22"/>
          <w14:ligatures w14:val="standardContextual"/>
        </w:rPr>
      </w:pPr>
      <w:hyperlink w:anchor="_Toc161670163" w:history="1">
        <w:r w:rsidR="00D54934" w:rsidRPr="00A04BEA">
          <w:rPr>
            <w:rStyle w:val="Hyperlink"/>
          </w:rPr>
          <w:t>Project 5-3</w:t>
        </w:r>
        <w:r w:rsidR="00D54934">
          <w:rPr>
            <w:rFonts w:asciiTheme="minorHAnsi" w:eastAsiaTheme="minorEastAsia" w:hAnsiTheme="minorHAnsi" w:cstheme="minorBidi"/>
            <w:kern w:val="2"/>
            <w:szCs w:val="22"/>
            <w14:ligatures w14:val="standardContextual"/>
          </w:rPr>
          <w:tab/>
        </w:r>
        <w:r w:rsidR="00D54934" w:rsidRPr="00A04BEA">
          <w:rPr>
            <w:rStyle w:val="Hyperlink"/>
          </w:rPr>
          <w:t>Password Generator</w:t>
        </w:r>
        <w:r w:rsidR="00D54934">
          <w:rPr>
            <w:webHidden/>
          </w:rPr>
          <w:tab/>
        </w:r>
        <w:r w:rsidR="00D54934">
          <w:rPr>
            <w:webHidden/>
          </w:rPr>
          <w:fldChar w:fldCharType="begin"/>
        </w:r>
        <w:r w:rsidR="00D54934">
          <w:rPr>
            <w:webHidden/>
          </w:rPr>
          <w:instrText xml:space="preserve"> PAGEREF _Toc161670163 \h </w:instrText>
        </w:r>
        <w:r w:rsidR="00D54934">
          <w:rPr>
            <w:webHidden/>
          </w:rPr>
        </w:r>
        <w:r w:rsidR="00D54934">
          <w:rPr>
            <w:webHidden/>
          </w:rPr>
          <w:fldChar w:fldCharType="separate"/>
        </w:r>
        <w:r w:rsidR="00226573">
          <w:rPr>
            <w:webHidden/>
          </w:rPr>
          <w:t>16</w:t>
        </w:r>
        <w:r w:rsidR="00D54934">
          <w:rPr>
            <w:webHidden/>
          </w:rPr>
          <w:fldChar w:fldCharType="end"/>
        </w:r>
      </w:hyperlink>
    </w:p>
    <w:p w14:paraId="4E02F878" w14:textId="1D99CDBF" w:rsidR="00D54934" w:rsidRDefault="00000000">
      <w:pPr>
        <w:pStyle w:val="TOC2"/>
        <w:rPr>
          <w:rFonts w:asciiTheme="minorHAnsi" w:eastAsiaTheme="minorEastAsia" w:hAnsiTheme="minorHAnsi" w:cstheme="minorBidi"/>
          <w:kern w:val="2"/>
          <w:szCs w:val="22"/>
          <w14:ligatures w14:val="standardContextual"/>
        </w:rPr>
      </w:pPr>
      <w:hyperlink w:anchor="_Toc161670164" w:history="1">
        <w:r w:rsidR="00D54934" w:rsidRPr="00A04BEA">
          <w:rPr>
            <w:rStyle w:val="Hyperlink"/>
          </w:rPr>
          <w:t>Project 6-1</w:t>
        </w:r>
        <w:r w:rsidR="00D54934">
          <w:rPr>
            <w:rFonts w:asciiTheme="minorHAnsi" w:eastAsiaTheme="minorEastAsia" w:hAnsiTheme="minorHAnsi" w:cstheme="minorBidi"/>
            <w:kern w:val="2"/>
            <w:szCs w:val="22"/>
            <w14:ligatures w14:val="standardContextual"/>
          </w:rPr>
          <w:tab/>
        </w:r>
        <w:r w:rsidR="00D54934" w:rsidRPr="00A04BEA">
          <w:rPr>
            <w:rStyle w:val="Hyperlink"/>
          </w:rPr>
          <w:t>Temperature Converter</w:t>
        </w:r>
        <w:r w:rsidR="00D54934">
          <w:rPr>
            <w:webHidden/>
          </w:rPr>
          <w:tab/>
        </w:r>
        <w:r w:rsidR="00D54934">
          <w:rPr>
            <w:webHidden/>
          </w:rPr>
          <w:fldChar w:fldCharType="begin"/>
        </w:r>
        <w:r w:rsidR="00D54934">
          <w:rPr>
            <w:webHidden/>
          </w:rPr>
          <w:instrText xml:space="preserve"> PAGEREF _Toc161670164 \h </w:instrText>
        </w:r>
        <w:r w:rsidR="00D54934">
          <w:rPr>
            <w:webHidden/>
          </w:rPr>
        </w:r>
        <w:r w:rsidR="00D54934">
          <w:rPr>
            <w:webHidden/>
          </w:rPr>
          <w:fldChar w:fldCharType="separate"/>
        </w:r>
        <w:r w:rsidR="00226573">
          <w:rPr>
            <w:webHidden/>
          </w:rPr>
          <w:t>17</w:t>
        </w:r>
        <w:r w:rsidR="00D54934">
          <w:rPr>
            <w:webHidden/>
          </w:rPr>
          <w:fldChar w:fldCharType="end"/>
        </w:r>
      </w:hyperlink>
    </w:p>
    <w:p w14:paraId="6302E02B" w14:textId="591B8796" w:rsidR="00D54934" w:rsidRDefault="00000000">
      <w:pPr>
        <w:pStyle w:val="TOC2"/>
        <w:rPr>
          <w:rFonts w:asciiTheme="minorHAnsi" w:eastAsiaTheme="minorEastAsia" w:hAnsiTheme="minorHAnsi" w:cstheme="minorBidi"/>
          <w:kern w:val="2"/>
          <w:szCs w:val="22"/>
          <w14:ligatures w14:val="standardContextual"/>
        </w:rPr>
      </w:pPr>
      <w:hyperlink w:anchor="_Toc161670165" w:history="1">
        <w:r w:rsidR="00D54934" w:rsidRPr="00A04BEA">
          <w:rPr>
            <w:rStyle w:val="Hyperlink"/>
          </w:rPr>
          <w:t>Project 6-2</w:t>
        </w:r>
        <w:r w:rsidR="00D54934">
          <w:rPr>
            <w:rFonts w:asciiTheme="minorHAnsi" w:eastAsiaTheme="minorEastAsia" w:hAnsiTheme="minorHAnsi" w:cstheme="minorBidi"/>
            <w:kern w:val="2"/>
            <w:szCs w:val="22"/>
            <w14:ligatures w14:val="standardContextual"/>
          </w:rPr>
          <w:tab/>
        </w:r>
        <w:r w:rsidR="00D54934" w:rsidRPr="00A04BEA">
          <w:rPr>
            <w:rStyle w:val="Hyperlink"/>
          </w:rPr>
          <w:t>Test Scores</w:t>
        </w:r>
        <w:r w:rsidR="00D54934">
          <w:rPr>
            <w:webHidden/>
          </w:rPr>
          <w:tab/>
        </w:r>
        <w:r w:rsidR="00D54934">
          <w:rPr>
            <w:webHidden/>
          </w:rPr>
          <w:fldChar w:fldCharType="begin"/>
        </w:r>
        <w:r w:rsidR="00D54934">
          <w:rPr>
            <w:webHidden/>
          </w:rPr>
          <w:instrText xml:space="preserve"> PAGEREF _Toc161670165 \h </w:instrText>
        </w:r>
        <w:r w:rsidR="00D54934">
          <w:rPr>
            <w:webHidden/>
          </w:rPr>
        </w:r>
        <w:r w:rsidR="00D54934">
          <w:rPr>
            <w:webHidden/>
          </w:rPr>
          <w:fldChar w:fldCharType="separate"/>
        </w:r>
        <w:r w:rsidR="00226573">
          <w:rPr>
            <w:webHidden/>
          </w:rPr>
          <w:t>18</w:t>
        </w:r>
        <w:r w:rsidR="00D54934">
          <w:rPr>
            <w:webHidden/>
          </w:rPr>
          <w:fldChar w:fldCharType="end"/>
        </w:r>
      </w:hyperlink>
    </w:p>
    <w:p w14:paraId="005EC3E4" w14:textId="36E8BA7A" w:rsidR="00D54934" w:rsidRDefault="00000000">
      <w:pPr>
        <w:pStyle w:val="TOC2"/>
        <w:rPr>
          <w:rFonts w:asciiTheme="minorHAnsi" w:eastAsiaTheme="minorEastAsia" w:hAnsiTheme="minorHAnsi" w:cstheme="minorBidi"/>
          <w:kern w:val="2"/>
          <w:szCs w:val="22"/>
          <w14:ligatures w14:val="standardContextual"/>
        </w:rPr>
      </w:pPr>
      <w:hyperlink w:anchor="_Toc161670166" w:history="1">
        <w:r w:rsidR="00D54934" w:rsidRPr="00A04BEA">
          <w:rPr>
            <w:rStyle w:val="Hyperlink"/>
          </w:rPr>
          <w:t>Project 6-3</w:t>
        </w:r>
        <w:r w:rsidR="00D54934">
          <w:rPr>
            <w:rFonts w:asciiTheme="minorHAnsi" w:eastAsiaTheme="minorEastAsia" w:hAnsiTheme="minorHAnsi" w:cstheme="minorBidi"/>
            <w:kern w:val="2"/>
            <w:szCs w:val="22"/>
            <w14:ligatures w14:val="standardContextual"/>
          </w:rPr>
          <w:tab/>
        </w:r>
        <w:r w:rsidR="00D54934" w:rsidRPr="00A04BEA">
          <w:rPr>
            <w:rStyle w:val="Hyperlink"/>
          </w:rPr>
          <w:t>FAQs</w:t>
        </w:r>
        <w:r w:rsidR="00D54934">
          <w:rPr>
            <w:webHidden/>
          </w:rPr>
          <w:tab/>
        </w:r>
        <w:r w:rsidR="00D54934">
          <w:rPr>
            <w:webHidden/>
          </w:rPr>
          <w:fldChar w:fldCharType="begin"/>
        </w:r>
        <w:r w:rsidR="00D54934">
          <w:rPr>
            <w:webHidden/>
          </w:rPr>
          <w:instrText xml:space="preserve"> PAGEREF _Toc161670166 \h </w:instrText>
        </w:r>
        <w:r w:rsidR="00D54934">
          <w:rPr>
            <w:webHidden/>
          </w:rPr>
        </w:r>
        <w:r w:rsidR="00D54934">
          <w:rPr>
            <w:webHidden/>
          </w:rPr>
          <w:fldChar w:fldCharType="separate"/>
        </w:r>
        <w:r w:rsidR="00226573">
          <w:rPr>
            <w:webHidden/>
          </w:rPr>
          <w:t>19</w:t>
        </w:r>
        <w:r w:rsidR="00D54934">
          <w:rPr>
            <w:webHidden/>
          </w:rPr>
          <w:fldChar w:fldCharType="end"/>
        </w:r>
      </w:hyperlink>
    </w:p>
    <w:p w14:paraId="4E8DB561" w14:textId="4507E245" w:rsidR="00D54934" w:rsidRDefault="00000000">
      <w:pPr>
        <w:pStyle w:val="TOC2"/>
        <w:rPr>
          <w:rFonts w:asciiTheme="minorHAnsi" w:eastAsiaTheme="minorEastAsia" w:hAnsiTheme="minorHAnsi" w:cstheme="minorBidi"/>
          <w:kern w:val="2"/>
          <w:szCs w:val="22"/>
          <w14:ligatures w14:val="standardContextual"/>
        </w:rPr>
      </w:pPr>
      <w:hyperlink w:anchor="_Toc161670167" w:history="1">
        <w:r w:rsidR="00D54934" w:rsidRPr="00A04BEA">
          <w:rPr>
            <w:rStyle w:val="Hyperlink"/>
          </w:rPr>
          <w:t>Project 6-4:</w:t>
        </w:r>
        <w:r w:rsidR="00D54934">
          <w:rPr>
            <w:rFonts w:asciiTheme="minorHAnsi" w:eastAsiaTheme="minorEastAsia" w:hAnsiTheme="minorHAnsi" w:cstheme="minorBidi"/>
            <w:kern w:val="2"/>
            <w:szCs w:val="22"/>
            <w14:ligatures w14:val="standardContextual"/>
          </w:rPr>
          <w:tab/>
        </w:r>
        <w:r w:rsidR="00D54934" w:rsidRPr="00A04BEA">
          <w:rPr>
            <w:rStyle w:val="Hyperlink"/>
          </w:rPr>
          <w:t>Tuxedo Cat Coffee</w:t>
        </w:r>
        <w:r w:rsidR="00D54934">
          <w:rPr>
            <w:webHidden/>
          </w:rPr>
          <w:tab/>
        </w:r>
        <w:r w:rsidR="00D54934">
          <w:rPr>
            <w:webHidden/>
          </w:rPr>
          <w:fldChar w:fldCharType="begin"/>
        </w:r>
        <w:r w:rsidR="00D54934">
          <w:rPr>
            <w:webHidden/>
          </w:rPr>
          <w:instrText xml:space="preserve"> PAGEREF _Toc161670167 \h </w:instrText>
        </w:r>
        <w:r w:rsidR="00D54934">
          <w:rPr>
            <w:webHidden/>
          </w:rPr>
        </w:r>
        <w:r w:rsidR="00D54934">
          <w:rPr>
            <w:webHidden/>
          </w:rPr>
          <w:fldChar w:fldCharType="separate"/>
        </w:r>
        <w:r w:rsidR="00226573">
          <w:rPr>
            <w:webHidden/>
          </w:rPr>
          <w:t>20</w:t>
        </w:r>
        <w:r w:rsidR="00D54934">
          <w:rPr>
            <w:webHidden/>
          </w:rPr>
          <w:fldChar w:fldCharType="end"/>
        </w:r>
      </w:hyperlink>
    </w:p>
    <w:p w14:paraId="2D7422E2" w14:textId="06959A28" w:rsidR="00D54934" w:rsidRDefault="00000000">
      <w:pPr>
        <w:pStyle w:val="TOC2"/>
        <w:rPr>
          <w:rFonts w:asciiTheme="minorHAnsi" w:eastAsiaTheme="minorEastAsia" w:hAnsiTheme="minorHAnsi" w:cstheme="minorBidi"/>
          <w:kern w:val="2"/>
          <w:szCs w:val="22"/>
          <w14:ligatures w14:val="standardContextual"/>
        </w:rPr>
      </w:pPr>
      <w:hyperlink w:anchor="_Toc161670168" w:history="1">
        <w:r w:rsidR="00D54934" w:rsidRPr="00A04BEA">
          <w:rPr>
            <w:rStyle w:val="Hyperlink"/>
          </w:rPr>
          <w:t>Project 8-1</w:t>
        </w:r>
        <w:r w:rsidR="00D54934">
          <w:rPr>
            <w:rFonts w:asciiTheme="minorHAnsi" w:eastAsiaTheme="minorEastAsia" w:hAnsiTheme="minorHAnsi" w:cstheme="minorBidi"/>
            <w:kern w:val="2"/>
            <w:szCs w:val="22"/>
            <w14:ligatures w14:val="standardContextual"/>
          </w:rPr>
          <w:tab/>
        </w:r>
        <w:r w:rsidR="00D54934" w:rsidRPr="00A04BEA">
          <w:rPr>
            <w:rStyle w:val="Hyperlink"/>
          </w:rPr>
          <w:t>Countdown</w:t>
        </w:r>
        <w:r w:rsidR="00D54934">
          <w:rPr>
            <w:webHidden/>
          </w:rPr>
          <w:tab/>
        </w:r>
        <w:r w:rsidR="00D54934">
          <w:rPr>
            <w:webHidden/>
          </w:rPr>
          <w:fldChar w:fldCharType="begin"/>
        </w:r>
        <w:r w:rsidR="00D54934">
          <w:rPr>
            <w:webHidden/>
          </w:rPr>
          <w:instrText xml:space="preserve"> PAGEREF _Toc161670168 \h </w:instrText>
        </w:r>
        <w:r w:rsidR="00D54934">
          <w:rPr>
            <w:webHidden/>
          </w:rPr>
        </w:r>
        <w:r w:rsidR="00D54934">
          <w:rPr>
            <w:webHidden/>
          </w:rPr>
          <w:fldChar w:fldCharType="separate"/>
        </w:r>
        <w:r w:rsidR="00226573">
          <w:rPr>
            <w:webHidden/>
          </w:rPr>
          <w:t>21</w:t>
        </w:r>
        <w:r w:rsidR="00D54934">
          <w:rPr>
            <w:webHidden/>
          </w:rPr>
          <w:fldChar w:fldCharType="end"/>
        </w:r>
      </w:hyperlink>
    </w:p>
    <w:p w14:paraId="5B6AF564" w14:textId="3A5A9EAF" w:rsidR="00D54934" w:rsidRDefault="00000000">
      <w:pPr>
        <w:pStyle w:val="TOC2"/>
        <w:rPr>
          <w:rFonts w:asciiTheme="minorHAnsi" w:eastAsiaTheme="minorEastAsia" w:hAnsiTheme="minorHAnsi" w:cstheme="minorBidi"/>
          <w:kern w:val="2"/>
          <w:szCs w:val="22"/>
          <w14:ligatures w14:val="standardContextual"/>
        </w:rPr>
      </w:pPr>
      <w:hyperlink w:anchor="_Toc161670169" w:history="1">
        <w:r w:rsidR="00D54934" w:rsidRPr="00A04BEA">
          <w:rPr>
            <w:rStyle w:val="Hyperlink"/>
          </w:rPr>
          <w:t>Project 8-2</w:t>
        </w:r>
        <w:r w:rsidR="00D54934">
          <w:rPr>
            <w:rFonts w:asciiTheme="minorHAnsi" w:eastAsiaTheme="minorEastAsia" w:hAnsiTheme="minorHAnsi" w:cstheme="minorBidi"/>
            <w:kern w:val="2"/>
            <w:szCs w:val="22"/>
            <w14:ligatures w14:val="standardContextual"/>
          </w:rPr>
          <w:tab/>
        </w:r>
        <w:r w:rsidR="00D54934" w:rsidRPr="00A04BEA">
          <w:rPr>
            <w:rStyle w:val="Hyperlink"/>
          </w:rPr>
          <w:t>Calendar</w:t>
        </w:r>
        <w:r w:rsidR="00D54934">
          <w:rPr>
            <w:webHidden/>
          </w:rPr>
          <w:tab/>
        </w:r>
        <w:r w:rsidR="00D54934">
          <w:rPr>
            <w:webHidden/>
          </w:rPr>
          <w:fldChar w:fldCharType="begin"/>
        </w:r>
        <w:r w:rsidR="00D54934">
          <w:rPr>
            <w:webHidden/>
          </w:rPr>
          <w:instrText xml:space="preserve"> PAGEREF _Toc161670169 \h </w:instrText>
        </w:r>
        <w:r w:rsidR="00D54934">
          <w:rPr>
            <w:webHidden/>
          </w:rPr>
        </w:r>
        <w:r w:rsidR="00D54934">
          <w:rPr>
            <w:webHidden/>
          </w:rPr>
          <w:fldChar w:fldCharType="separate"/>
        </w:r>
        <w:r w:rsidR="00226573">
          <w:rPr>
            <w:webHidden/>
          </w:rPr>
          <w:t>22</w:t>
        </w:r>
        <w:r w:rsidR="00D54934">
          <w:rPr>
            <w:webHidden/>
          </w:rPr>
          <w:fldChar w:fldCharType="end"/>
        </w:r>
      </w:hyperlink>
    </w:p>
    <w:p w14:paraId="3154ED7F" w14:textId="60093C60" w:rsidR="00D54934" w:rsidRDefault="00000000">
      <w:pPr>
        <w:pStyle w:val="TOC2"/>
        <w:rPr>
          <w:rFonts w:asciiTheme="minorHAnsi" w:eastAsiaTheme="minorEastAsia" w:hAnsiTheme="minorHAnsi" w:cstheme="minorBidi"/>
          <w:kern w:val="2"/>
          <w:szCs w:val="22"/>
          <w14:ligatures w14:val="standardContextual"/>
        </w:rPr>
      </w:pPr>
      <w:hyperlink w:anchor="_Toc161670170" w:history="1">
        <w:r w:rsidR="00D54934" w:rsidRPr="00A04BEA">
          <w:rPr>
            <w:rStyle w:val="Hyperlink"/>
          </w:rPr>
          <w:t>Project 9-1</w:t>
        </w:r>
        <w:r w:rsidR="00D54934">
          <w:rPr>
            <w:rFonts w:asciiTheme="minorHAnsi" w:eastAsiaTheme="minorEastAsia" w:hAnsiTheme="minorHAnsi" w:cstheme="minorBidi"/>
            <w:kern w:val="2"/>
            <w:szCs w:val="22"/>
            <w14:ligatures w14:val="standardContextual"/>
          </w:rPr>
          <w:tab/>
        </w:r>
        <w:r w:rsidR="00D54934" w:rsidRPr="00A04BEA">
          <w:rPr>
            <w:rStyle w:val="Hyperlink"/>
          </w:rPr>
          <w:t>Contact Info with HTML validation</w:t>
        </w:r>
        <w:r w:rsidR="00D54934">
          <w:rPr>
            <w:webHidden/>
          </w:rPr>
          <w:tab/>
        </w:r>
        <w:r w:rsidR="00D54934">
          <w:rPr>
            <w:webHidden/>
          </w:rPr>
          <w:fldChar w:fldCharType="begin"/>
        </w:r>
        <w:r w:rsidR="00D54934">
          <w:rPr>
            <w:webHidden/>
          </w:rPr>
          <w:instrText xml:space="preserve"> PAGEREF _Toc161670170 \h </w:instrText>
        </w:r>
        <w:r w:rsidR="00D54934">
          <w:rPr>
            <w:webHidden/>
          </w:rPr>
        </w:r>
        <w:r w:rsidR="00D54934">
          <w:rPr>
            <w:webHidden/>
          </w:rPr>
          <w:fldChar w:fldCharType="separate"/>
        </w:r>
        <w:r w:rsidR="00226573">
          <w:rPr>
            <w:webHidden/>
          </w:rPr>
          <w:t>23</w:t>
        </w:r>
        <w:r w:rsidR="00D54934">
          <w:rPr>
            <w:webHidden/>
          </w:rPr>
          <w:fldChar w:fldCharType="end"/>
        </w:r>
      </w:hyperlink>
    </w:p>
    <w:p w14:paraId="2227F7C2" w14:textId="7D896EBE" w:rsidR="00D54934" w:rsidRDefault="00000000">
      <w:pPr>
        <w:pStyle w:val="TOC2"/>
        <w:rPr>
          <w:rFonts w:asciiTheme="minorHAnsi" w:eastAsiaTheme="minorEastAsia" w:hAnsiTheme="minorHAnsi" w:cstheme="minorBidi"/>
          <w:kern w:val="2"/>
          <w:szCs w:val="22"/>
          <w14:ligatures w14:val="standardContextual"/>
        </w:rPr>
      </w:pPr>
      <w:hyperlink w:anchor="_Toc161670171" w:history="1">
        <w:r w:rsidR="00D54934" w:rsidRPr="00A04BEA">
          <w:rPr>
            <w:rStyle w:val="Hyperlink"/>
          </w:rPr>
          <w:t>Project 9-2</w:t>
        </w:r>
        <w:r w:rsidR="00D54934">
          <w:rPr>
            <w:rFonts w:asciiTheme="minorHAnsi" w:eastAsiaTheme="minorEastAsia" w:hAnsiTheme="minorHAnsi" w:cstheme="minorBidi"/>
            <w:kern w:val="2"/>
            <w:szCs w:val="22"/>
            <w14:ligatures w14:val="standardContextual"/>
          </w:rPr>
          <w:tab/>
        </w:r>
        <w:r w:rsidR="00D54934" w:rsidRPr="00A04BEA">
          <w:rPr>
            <w:rStyle w:val="Hyperlink"/>
          </w:rPr>
          <w:t>Contact Info with custom validation</w:t>
        </w:r>
        <w:r w:rsidR="00D54934">
          <w:rPr>
            <w:webHidden/>
          </w:rPr>
          <w:tab/>
        </w:r>
        <w:r w:rsidR="00D54934">
          <w:rPr>
            <w:webHidden/>
          </w:rPr>
          <w:fldChar w:fldCharType="begin"/>
        </w:r>
        <w:r w:rsidR="00D54934">
          <w:rPr>
            <w:webHidden/>
          </w:rPr>
          <w:instrText xml:space="preserve"> PAGEREF _Toc161670171 \h </w:instrText>
        </w:r>
        <w:r w:rsidR="00D54934">
          <w:rPr>
            <w:webHidden/>
          </w:rPr>
        </w:r>
        <w:r w:rsidR="00D54934">
          <w:rPr>
            <w:webHidden/>
          </w:rPr>
          <w:fldChar w:fldCharType="separate"/>
        </w:r>
        <w:r w:rsidR="00226573">
          <w:rPr>
            <w:webHidden/>
          </w:rPr>
          <w:t>24</w:t>
        </w:r>
        <w:r w:rsidR="00D54934">
          <w:rPr>
            <w:webHidden/>
          </w:rPr>
          <w:fldChar w:fldCharType="end"/>
        </w:r>
      </w:hyperlink>
    </w:p>
    <w:p w14:paraId="7258800D" w14:textId="379C1407" w:rsidR="00D54934" w:rsidRDefault="00000000">
      <w:pPr>
        <w:pStyle w:val="TOC2"/>
        <w:rPr>
          <w:rFonts w:asciiTheme="minorHAnsi" w:eastAsiaTheme="minorEastAsia" w:hAnsiTheme="minorHAnsi" w:cstheme="minorBidi"/>
          <w:kern w:val="2"/>
          <w:szCs w:val="22"/>
          <w14:ligatures w14:val="standardContextual"/>
        </w:rPr>
      </w:pPr>
      <w:hyperlink w:anchor="_Toc161670172" w:history="1">
        <w:r w:rsidR="00D54934" w:rsidRPr="00A04BEA">
          <w:rPr>
            <w:rStyle w:val="Hyperlink"/>
          </w:rPr>
          <w:t>Project 10-1</w:t>
        </w:r>
        <w:r w:rsidR="00D54934">
          <w:rPr>
            <w:rFonts w:asciiTheme="minorHAnsi" w:eastAsiaTheme="minorEastAsia" w:hAnsiTheme="minorHAnsi" w:cstheme="minorBidi"/>
            <w:kern w:val="2"/>
            <w:szCs w:val="22"/>
            <w14:ligatures w14:val="standardContextual"/>
          </w:rPr>
          <w:tab/>
        </w:r>
        <w:r w:rsidR="00D54934" w:rsidRPr="00A04BEA">
          <w:rPr>
            <w:rStyle w:val="Hyperlink"/>
          </w:rPr>
          <w:t>Website login</w:t>
        </w:r>
        <w:r w:rsidR="00D54934">
          <w:rPr>
            <w:webHidden/>
          </w:rPr>
          <w:tab/>
        </w:r>
        <w:r w:rsidR="00D54934">
          <w:rPr>
            <w:webHidden/>
          </w:rPr>
          <w:fldChar w:fldCharType="begin"/>
        </w:r>
        <w:r w:rsidR="00D54934">
          <w:rPr>
            <w:webHidden/>
          </w:rPr>
          <w:instrText xml:space="preserve"> PAGEREF _Toc161670172 \h </w:instrText>
        </w:r>
        <w:r w:rsidR="00D54934">
          <w:rPr>
            <w:webHidden/>
          </w:rPr>
        </w:r>
        <w:r w:rsidR="00D54934">
          <w:rPr>
            <w:webHidden/>
          </w:rPr>
          <w:fldChar w:fldCharType="separate"/>
        </w:r>
        <w:r w:rsidR="00226573">
          <w:rPr>
            <w:webHidden/>
          </w:rPr>
          <w:t>25</w:t>
        </w:r>
        <w:r w:rsidR="00D54934">
          <w:rPr>
            <w:webHidden/>
          </w:rPr>
          <w:fldChar w:fldCharType="end"/>
        </w:r>
      </w:hyperlink>
    </w:p>
    <w:p w14:paraId="483563DD" w14:textId="4C0C8C45" w:rsidR="00D54934" w:rsidRDefault="00000000">
      <w:pPr>
        <w:pStyle w:val="TOC2"/>
        <w:rPr>
          <w:rFonts w:asciiTheme="minorHAnsi" w:eastAsiaTheme="minorEastAsia" w:hAnsiTheme="minorHAnsi" w:cstheme="minorBidi"/>
          <w:kern w:val="2"/>
          <w:szCs w:val="22"/>
          <w14:ligatures w14:val="standardContextual"/>
        </w:rPr>
      </w:pPr>
      <w:hyperlink w:anchor="_Toc161670173" w:history="1">
        <w:r w:rsidR="00D54934" w:rsidRPr="00A04BEA">
          <w:rPr>
            <w:rStyle w:val="Hyperlink"/>
          </w:rPr>
          <w:t>Project 10-2</w:t>
        </w:r>
        <w:r w:rsidR="00D54934">
          <w:rPr>
            <w:rFonts w:asciiTheme="minorHAnsi" w:eastAsiaTheme="minorEastAsia" w:hAnsiTheme="minorHAnsi" w:cstheme="minorBidi"/>
            <w:kern w:val="2"/>
            <w:szCs w:val="22"/>
            <w14:ligatures w14:val="standardContextual"/>
          </w:rPr>
          <w:tab/>
        </w:r>
        <w:r w:rsidR="00D54934" w:rsidRPr="00A04BEA">
          <w:rPr>
            <w:rStyle w:val="Hyperlink"/>
          </w:rPr>
          <w:t>Contact Info</w:t>
        </w:r>
        <w:r w:rsidR="00D54934">
          <w:rPr>
            <w:webHidden/>
          </w:rPr>
          <w:tab/>
        </w:r>
        <w:r w:rsidR="00D54934">
          <w:rPr>
            <w:webHidden/>
          </w:rPr>
          <w:fldChar w:fldCharType="begin"/>
        </w:r>
        <w:r w:rsidR="00D54934">
          <w:rPr>
            <w:webHidden/>
          </w:rPr>
          <w:instrText xml:space="preserve"> PAGEREF _Toc161670173 \h </w:instrText>
        </w:r>
        <w:r w:rsidR="00D54934">
          <w:rPr>
            <w:webHidden/>
          </w:rPr>
        </w:r>
        <w:r w:rsidR="00D54934">
          <w:rPr>
            <w:webHidden/>
          </w:rPr>
          <w:fldChar w:fldCharType="separate"/>
        </w:r>
        <w:r w:rsidR="00226573">
          <w:rPr>
            <w:webHidden/>
          </w:rPr>
          <w:t>26</w:t>
        </w:r>
        <w:r w:rsidR="00D54934">
          <w:rPr>
            <w:webHidden/>
          </w:rPr>
          <w:fldChar w:fldCharType="end"/>
        </w:r>
      </w:hyperlink>
    </w:p>
    <w:p w14:paraId="4344F9EA" w14:textId="51312F1B" w:rsidR="00D54934" w:rsidRDefault="00000000">
      <w:pPr>
        <w:pStyle w:val="TOC2"/>
        <w:rPr>
          <w:rFonts w:asciiTheme="minorHAnsi" w:eastAsiaTheme="minorEastAsia" w:hAnsiTheme="minorHAnsi" w:cstheme="minorBidi"/>
          <w:kern w:val="2"/>
          <w:szCs w:val="22"/>
          <w14:ligatures w14:val="standardContextual"/>
        </w:rPr>
      </w:pPr>
      <w:hyperlink w:anchor="_Toc161670174" w:history="1">
        <w:r w:rsidR="00D54934" w:rsidRPr="00A04BEA">
          <w:rPr>
            <w:rStyle w:val="Hyperlink"/>
          </w:rPr>
          <w:t>Project 11-1</w:t>
        </w:r>
        <w:r w:rsidR="00D54934">
          <w:rPr>
            <w:rFonts w:asciiTheme="minorHAnsi" w:eastAsiaTheme="minorEastAsia" w:hAnsiTheme="minorHAnsi" w:cstheme="minorBidi"/>
            <w:kern w:val="2"/>
            <w:szCs w:val="22"/>
            <w14:ligatures w14:val="standardContextual"/>
          </w:rPr>
          <w:tab/>
        </w:r>
        <w:r w:rsidR="00D54934" w:rsidRPr="00A04BEA">
          <w:rPr>
            <w:rStyle w:val="Hyperlink"/>
          </w:rPr>
          <w:t>Contact Info</w:t>
        </w:r>
        <w:r w:rsidR="00D54934">
          <w:rPr>
            <w:webHidden/>
          </w:rPr>
          <w:tab/>
        </w:r>
        <w:r w:rsidR="00D54934">
          <w:rPr>
            <w:webHidden/>
          </w:rPr>
          <w:fldChar w:fldCharType="begin"/>
        </w:r>
        <w:r w:rsidR="00D54934">
          <w:rPr>
            <w:webHidden/>
          </w:rPr>
          <w:instrText xml:space="preserve"> PAGEREF _Toc161670174 \h </w:instrText>
        </w:r>
        <w:r w:rsidR="00D54934">
          <w:rPr>
            <w:webHidden/>
          </w:rPr>
        </w:r>
        <w:r w:rsidR="00D54934">
          <w:rPr>
            <w:webHidden/>
          </w:rPr>
          <w:fldChar w:fldCharType="separate"/>
        </w:r>
        <w:r w:rsidR="00226573">
          <w:rPr>
            <w:webHidden/>
          </w:rPr>
          <w:t>27</w:t>
        </w:r>
        <w:r w:rsidR="00D54934">
          <w:rPr>
            <w:webHidden/>
          </w:rPr>
          <w:fldChar w:fldCharType="end"/>
        </w:r>
      </w:hyperlink>
    </w:p>
    <w:p w14:paraId="48345DAC" w14:textId="162FA098" w:rsidR="00D54934" w:rsidRDefault="00000000">
      <w:pPr>
        <w:pStyle w:val="TOC2"/>
        <w:rPr>
          <w:rFonts w:asciiTheme="minorHAnsi" w:eastAsiaTheme="minorEastAsia" w:hAnsiTheme="minorHAnsi" w:cstheme="minorBidi"/>
          <w:kern w:val="2"/>
          <w:szCs w:val="22"/>
          <w14:ligatures w14:val="standardContextual"/>
        </w:rPr>
      </w:pPr>
      <w:hyperlink w:anchor="_Toc161670175" w:history="1">
        <w:r w:rsidR="00D54934" w:rsidRPr="00A04BEA">
          <w:rPr>
            <w:rStyle w:val="Hyperlink"/>
          </w:rPr>
          <w:t>Project 11-2</w:t>
        </w:r>
        <w:r w:rsidR="00D54934">
          <w:rPr>
            <w:rFonts w:asciiTheme="minorHAnsi" w:eastAsiaTheme="minorEastAsia" w:hAnsiTheme="minorHAnsi" w:cstheme="minorBidi"/>
            <w:kern w:val="2"/>
            <w:szCs w:val="22"/>
            <w14:ligatures w14:val="standardContextual"/>
          </w:rPr>
          <w:tab/>
        </w:r>
        <w:r w:rsidR="00D54934" w:rsidRPr="00A04BEA">
          <w:rPr>
            <w:rStyle w:val="Hyperlink"/>
          </w:rPr>
          <w:t>Student Scores</w:t>
        </w:r>
        <w:r w:rsidR="00D54934">
          <w:rPr>
            <w:webHidden/>
          </w:rPr>
          <w:tab/>
        </w:r>
        <w:r w:rsidR="00D54934">
          <w:rPr>
            <w:webHidden/>
          </w:rPr>
          <w:fldChar w:fldCharType="begin"/>
        </w:r>
        <w:r w:rsidR="00D54934">
          <w:rPr>
            <w:webHidden/>
          </w:rPr>
          <w:instrText xml:space="preserve"> PAGEREF _Toc161670175 \h </w:instrText>
        </w:r>
        <w:r w:rsidR="00D54934">
          <w:rPr>
            <w:webHidden/>
          </w:rPr>
        </w:r>
        <w:r w:rsidR="00D54934">
          <w:rPr>
            <w:webHidden/>
          </w:rPr>
          <w:fldChar w:fldCharType="separate"/>
        </w:r>
        <w:r w:rsidR="00226573">
          <w:rPr>
            <w:webHidden/>
          </w:rPr>
          <w:t>28</w:t>
        </w:r>
        <w:r w:rsidR="00D54934">
          <w:rPr>
            <w:webHidden/>
          </w:rPr>
          <w:fldChar w:fldCharType="end"/>
        </w:r>
      </w:hyperlink>
    </w:p>
    <w:p w14:paraId="1BFA7D42" w14:textId="333207BB" w:rsidR="00D54934" w:rsidRDefault="00000000">
      <w:pPr>
        <w:pStyle w:val="TOC2"/>
        <w:rPr>
          <w:rFonts w:asciiTheme="minorHAnsi" w:eastAsiaTheme="minorEastAsia" w:hAnsiTheme="minorHAnsi" w:cstheme="minorBidi"/>
          <w:kern w:val="2"/>
          <w:szCs w:val="22"/>
          <w14:ligatures w14:val="standardContextual"/>
        </w:rPr>
      </w:pPr>
      <w:hyperlink w:anchor="_Toc161670176" w:history="1">
        <w:r w:rsidR="00D54934" w:rsidRPr="00A04BEA">
          <w:rPr>
            <w:rStyle w:val="Hyperlink"/>
          </w:rPr>
          <w:t>Project 12-1</w:t>
        </w:r>
        <w:r w:rsidR="00D54934">
          <w:rPr>
            <w:rFonts w:asciiTheme="minorHAnsi" w:eastAsiaTheme="minorEastAsia" w:hAnsiTheme="minorHAnsi" w:cstheme="minorBidi"/>
            <w:kern w:val="2"/>
            <w:szCs w:val="22"/>
            <w14:ligatures w14:val="standardContextual"/>
          </w:rPr>
          <w:tab/>
        </w:r>
        <w:r w:rsidR="00D54934" w:rsidRPr="00A04BEA">
          <w:rPr>
            <w:rStyle w:val="Hyperlink"/>
          </w:rPr>
          <w:t>Change Calculator</w:t>
        </w:r>
        <w:r w:rsidR="00D54934">
          <w:rPr>
            <w:webHidden/>
          </w:rPr>
          <w:tab/>
        </w:r>
        <w:r w:rsidR="00D54934">
          <w:rPr>
            <w:webHidden/>
          </w:rPr>
          <w:fldChar w:fldCharType="begin"/>
        </w:r>
        <w:r w:rsidR="00D54934">
          <w:rPr>
            <w:webHidden/>
          </w:rPr>
          <w:instrText xml:space="preserve"> PAGEREF _Toc161670176 \h </w:instrText>
        </w:r>
        <w:r w:rsidR="00D54934">
          <w:rPr>
            <w:webHidden/>
          </w:rPr>
        </w:r>
        <w:r w:rsidR="00D54934">
          <w:rPr>
            <w:webHidden/>
          </w:rPr>
          <w:fldChar w:fldCharType="separate"/>
        </w:r>
        <w:r w:rsidR="00226573">
          <w:rPr>
            <w:webHidden/>
          </w:rPr>
          <w:t>29</w:t>
        </w:r>
        <w:r w:rsidR="00D54934">
          <w:rPr>
            <w:webHidden/>
          </w:rPr>
          <w:fldChar w:fldCharType="end"/>
        </w:r>
      </w:hyperlink>
    </w:p>
    <w:p w14:paraId="73A4046C" w14:textId="604BB0BE" w:rsidR="00D54934" w:rsidRDefault="00000000">
      <w:pPr>
        <w:pStyle w:val="TOC2"/>
        <w:rPr>
          <w:rFonts w:asciiTheme="minorHAnsi" w:eastAsiaTheme="minorEastAsia" w:hAnsiTheme="minorHAnsi" w:cstheme="minorBidi"/>
          <w:kern w:val="2"/>
          <w:szCs w:val="22"/>
          <w14:ligatures w14:val="standardContextual"/>
        </w:rPr>
      </w:pPr>
      <w:hyperlink w:anchor="_Toc161670177" w:history="1">
        <w:r w:rsidR="00D54934" w:rsidRPr="00A04BEA">
          <w:rPr>
            <w:rStyle w:val="Hyperlink"/>
          </w:rPr>
          <w:t>Project 12-2</w:t>
        </w:r>
        <w:r w:rsidR="00D54934">
          <w:rPr>
            <w:rFonts w:asciiTheme="minorHAnsi" w:eastAsiaTheme="minorEastAsia" w:hAnsiTheme="minorHAnsi" w:cstheme="minorBidi"/>
            <w:kern w:val="2"/>
            <w:szCs w:val="22"/>
            <w14:ligatures w14:val="standardContextual"/>
          </w:rPr>
          <w:tab/>
        </w:r>
        <w:r w:rsidR="00D54934" w:rsidRPr="00A04BEA">
          <w:rPr>
            <w:rStyle w:val="Hyperlink"/>
          </w:rPr>
          <w:t>Burger Town</w:t>
        </w:r>
        <w:r w:rsidR="00D54934">
          <w:rPr>
            <w:webHidden/>
          </w:rPr>
          <w:tab/>
        </w:r>
        <w:r w:rsidR="00D54934">
          <w:rPr>
            <w:webHidden/>
          </w:rPr>
          <w:fldChar w:fldCharType="begin"/>
        </w:r>
        <w:r w:rsidR="00D54934">
          <w:rPr>
            <w:webHidden/>
          </w:rPr>
          <w:instrText xml:space="preserve"> PAGEREF _Toc161670177 \h </w:instrText>
        </w:r>
        <w:r w:rsidR="00D54934">
          <w:rPr>
            <w:webHidden/>
          </w:rPr>
        </w:r>
        <w:r w:rsidR="00D54934">
          <w:rPr>
            <w:webHidden/>
          </w:rPr>
          <w:fldChar w:fldCharType="separate"/>
        </w:r>
        <w:r w:rsidR="00226573">
          <w:rPr>
            <w:webHidden/>
          </w:rPr>
          <w:t>30</w:t>
        </w:r>
        <w:r w:rsidR="00D54934">
          <w:rPr>
            <w:webHidden/>
          </w:rPr>
          <w:fldChar w:fldCharType="end"/>
        </w:r>
      </w:hyperlink>
    </w:p>
    <w:p w14:paraId="764A8CF5" w14:textId="6C5FF46A" w:rsidR="00D54934" w:rsidRDefault="00000000">
      <w:pPr>
        <w:pStyle w:val="TOC2"/>
        <w:rPr>
          <w:rFonts w:asciiTheme="minorHAnsi" w:eastAsiaTheme="minorEastAsia" w:hAnsiTheme="minorHAnsi" w:cstheme="minorBidi"/>
          <w:kern w:val="2"/>
          <w:szCs w:val="22"/>
          <w14:ligatures w14:val="standardContextual"/>
        </w:rPr>
      </w:pPr>
      <w:hyperlink w:anchor="_Toc161670178" w:history="1">
        <w:r w:rsidR="00D54934" w:rsidRPr="00A04BEA">
          <w:rPr>
            <w:rStyle w:val="Hyperlink"/>
          </w:rPr>
          <w:t>Project 13-1</w:t>
        </w:r>
        <w:r w:rsidR="00D54934">
          <w:rPr>
            <w:rFonts w:asciiTheme="minorHAnsi" w:eastAsiaTheme="minorEastAsia" w:hAnsiTheme="minorHAnsi" w:cstheme="minorBidi"/>
            <w:kern w:val="2"/>
            <w:szCs w:val="22"/>
            <w14:ligatures w14:val="standardContextual"/>
          </w:rPr>
          <w:tab/>
        </w:r>
        <w:r w:rsidR="00D54934" w:rsidRPr="00A04BEA">
          <w:rPr>
            <w:rStyle w:val="Hyperlink"/>
          </w:rPr>
          <w:t>Contact Info</w:t>
        </w:r>
        <w:r w:rsidR="00D54934">
          <w:rPr>
            <w:webHidden/>
          </w:rPr>
          <w:tab/>
        </w:r>
        <w:r w:rsidR="00D54934">
          <w:rPr>
            <w:webHidden/>
          </w:rPr>
          <w:fldChar w:fldCharType="begin"/>
        </w:r>
        <w:r w:rsidR="00D54934">
          <w:rPr>
            <w:webHidden/>
          </w:rPr>
          <w:instrText xml:space="preserve"> PAGEREF _Toc161670178 \h </w:instrText>
        </w:r>
        <w:r w:rsidR="00D54934">
          <w:rPr>
            <w:webHidden/>
          </w:rPr>
        </w:r>
        <w:r w:rsidR="00D54934">
          <w:rPr>
            <w:webHidden/>
          </w:rPr>
          <w:fldChar w:fldCharType="separate"/>
        </w:r>
        <w:r w:rsidR="00226573">
          <w:rPr>
            <w:webHidden/>
          </w:rPr>
          <w:t>31</w:t>
        </w:r>
        <w:r w:rsidR="00D54934">
          <w:rPr>
            <w:webHidden/>
          </w:rPr>
          <w:fldChar w:fldCharType="end"/>
        </w:r>
      </w:hyperlink>
    </w:p>
    <w:p w14:paraId="250E783C" w14:textId="35E3E5F0" w:rsidR="00D54934" w:rsidRDefault="00000000">
      <w:pPr>
        <w:pStyle w:val="TOC2"/>
        <w:rPr>
          <w:rFonts w:asciiTheme="minorHAnsi" w:eastAsiaTheme="minorEastAsia" w:hAnsiTheme="minorHAnsi" w:cstheme="minorBidi"/>
          <w:kern w:val="2"/>
          <w:szCs w:val="22"/>
          <w14:ligatures w14:val="standardContextual"/>
        </w:rPr>
      </w:pPr>
      <w:hyperlink w:anchor="_Toc161670179" w:history="1">
        <w:r w:rsidR="00D54934" w:rsidRPr="00A04BEA">
          <w:rPr>
            <w:rStyle w:val="Hyperlink"/>
          </w:rPr>
          <w:t>Project 13-2</w:t>
        </w:r>
        <w:r w:rsidR="00D54934">
          <w:rPr>
            <w:rFonts w:asciiTheme="minorHAnsi" w:eastAsiaTheme="minorEastAsia" w:hAnsiTheme="minorHAnsi" w:cstheme="minorBidi"/>
            <w:kern w:val="2"/>
            <w:szCs w:val="22"/>
            <w14:ligatures w14:val="standardContextual"/>
          </w:rPr>
          <w:tab/>
        </w:r>
        <w:r w:rsidR="00D54934" w:rsidRPr="00A04BEA">
          <w:rPr>
            <w:rStyle w:val="Hyperlink"/>
          </w:rPr>
          <w:t>Craps dice game</w:t>
        </w:r>
        <w:r w:rsidR="00D54934">
          <w:rPr>
            <w:webHidden/>
          </w:rPr>
          <w:tab/>
        </w:r>
        <w:r w:rsidR="00D54934">
          <w:rPr>
            <w:webHidden/>
          </w:rPr>
          <w:fldChar w:fldCharType="begin"/>
        </w:r>
        <w:r w:rsidR="00D54934">
          <w:rPr>
            <w:webHidden/>
          </w:rPr>
          <w:instrText xml:space="preserve"> PAGEREF _Toc161670179 \h </w:instrText>
        </w:r>
        <w:r w:rsidR="00D54934">
          <w:rPr>
            <w:webHidden/>
          </w:rPr>
        </w:r>
        <w:r w:rsidR="00D54934">
          <w:rPr>
            <w:webHidden/>
          </w:rPr>
          <w:fldChar w:fldCharType="separate"/>
        </w:r>
        <w:r w:rsidR="00226573">
          <w:rPr>
            <w:webHidden/>
          </w:rPr>
          <w:t>32</w:t>
        </w:r>
        <w:r w:rsidR="00D54934">
          <w:rPr>
            <w:webHidden/>
          </w:rPr>
          <w:fldChar w:fldCharType="end"/>
        </w:r>
      </w:hyperlink>
    </w:p>
    <w:p w14:paraId="3727588F" w14:textId="24B8C4C3" w:rsidR="00D54934" w:rsidRDefault="00000000">
      <w:pPr>
        <w:pStyle w:val="TOC2"/>
        <w:rPr>
          <w:rFonts w:asciiTheme="minorHAnsi" w:eastAsiaTheme="minorEastAsia" w:hAnsiTheme="minorHAnsi" w:cstheme="minorBidi"/>
          <w:kern w:val="2"/>
          <w:szCs w:val="22"/>
          <w14:ligatures w14:val="standardContextual"/>
        </w:rPr>
      </w:pPr>
      <w:hyperlink w:anchor="_Toc161670180" w:history="1">
        <w:r w:rsidR="00D54934" w:rsidRPr="00A04BEA">
          <w:rPr>
            <w:rStyle w:val="Hyperlink"/>
          </w:rPr>
          <w:t>Project 14-1</w:t>
        </w:r>
        <w:r w:rsidR="00D54934">
          <w:rPr>
            <w:rFonts w:asciiTheme="minorHAnsi" w:eastAsiaTheme="minorEastAsia" w:hAnsiTheme="minorHAnsi" w:cstheme="minorBidi"/>
            <w:kern w:val="2"/>
            <w:szCs w:val="22"/>
            <w14:ligatures w14:val="standardContextual"/>
          </w:rPr>
          <w:tab/>
        </w:r>
        <w:r w:rsidR="00D54934" w:rsidRPr="00A04BEA">
          <w:rPr>
            <w:rStyle w:val="Hyperlink"/>
          </w:rPr>
          <w:t>To-Do List</w:t>
        </w:r>
        <w:r w:rsidR="00D54934">
          <w:rPr>
            <w:webHidden/>
          </w:rPr>
          <w:tab/>
        </w:r>
        <w:r w:rsidR="00D54934">
          <w:rPr>
            <w:webHidden/>
          </w:rPr>
          <w:fldChar w:fldCharType="begin"/>
        </w:r>
        <w:r w:rsidR="00D54934">
          <w:rPr>
            <w:webHidden/>
          </w:rPr>
          <w:instrText xml:space="preserve"> PAGEREF _Toc161670180 \h </w:instrText>
        </w:r>
        <w:r w:rsidR="00D54934">
          <w:rPr>
            <w:webHidden/>
          </w:rPr>
        </w:r>
        <w:r w:rsidR="00D54934">
          <w:rPr>
            <w:webHidden/>
          </w:rPr>
          <w:fldChar w:fldCharType="separate"/>
        </w:r>
        <w:r w:rsidR="00226573">
          <w:rPr>
            <w:webHidden/>
          </w:rPr>
          <w:t>33</w:t>
        </w:r>
        <w:r w:rsidR="00D54934">
          <w:rPr>
            <w:webHidden/>
          </w:rPr>
          <w:fldChar w:fldCharType="end"/>
        </w:r>
      </w:hyperlink>
    </w:p>
    <w:p w14:paraId="7B7D39B7" w14:textId="2E7A7113" w:rsidR="00D54934" w:rsidRDefault="00000000">
      <w:pPr>
        <w:pStyle w:val="TOC2"/>
        <w:rPr>
          <w:rFonts w:asciiTheme="minorHAnsi" w:eastAsiaTheme="minorEastAsia" w:hAnsiTheme="minorHAnsi" w:cstheme="minorBidi"/>
          <w:kern w:val="2"/>
          <w:szCs w:val="22"/>
          <w14:ligatures w14:val="standardContextual"/>
        </w:rPr>
      </w:pPr>
      <w:hyperlink w:anchor="_Toc161670181" w:history="1">
        <w:r w:rsidR="00D54934" w:rsidRPr="00A04BEA">
          <w:rPr>
            <w:rStyle w:val="Hyperlink"/>
          </w:rPr>
          <w:t>Project 14-2</w:t>
        </w:r>
        <w:r w:rsidR="00D54934">
          <w:rPr>
            <w:rFonts w:asciiTheme="minorHAnsi" w:eastAsiaTheme="minorEastAsia" w:hAnsiTheme="minorHAnsi" w:cstheme="minorBidi"/>
            <w:kern w:val="2"/>
            <w:szCs w:val="22"/>
            <w14:ligatures w14:val="standardContextual"/>
          </w:rPr>
          <w:tab/>
        </w:r>
        <w:r w:rsidR="00D54934" w:rsidRPr="00A04BEA">
          <w:rPr>
            <w:rStyle w:val="Hyperlink"/>
          </w:rPr>
          <w:t>Mars Rover Photos</w:t>
        </w:r>
        <w:r w:rsidR="00D54934">
          <w:rPr>
            <w:webHidden/>
          </w:rPr>
          <w:tab/>
        </w:r>
        <w:r w:rsidR="00D54934">
          <w:rPr>
            <w:webHidden/>
          </w:rPr>
          <w:fldChar w:fldCharType="begin"/>
        </w:r>
        <w:r w:rsidR="00D54934">
          <w:rPr>
            <w:webHidden/>
          </w:rPr>
          <w:instrText xml:space="preserve"> PAGEREF _Toc161670181 \h </w:instrText>
        </w:r>
        <w:r w:rsidR="00D54934">
          <w:rPr>
            <w:webHidden/>
          </w:rPr>
        </w:r>
        <w:r w:rsidR="00D54934">
          <w:rPr>
            <w:webHidden/>
          </w:rPr>
          <w:fldChar w:fldCharType="separate"/>
        </w:r>
        <w:r w:rsidR="00226573">
          <w:rPr>
            <w:webHidden/>
          </w:rPr>
          <w:t>34</w:t>
        </w:r>
        <w:r w:rsidR="00D54934">
          <w:rPr>
            <w:webHidden/>
          </w:rPr>
          <w:fldChar w:fldCharType="end"/>
        </w:r>
      </w:hyperlink>
    </w:p>
    <w:p w14:paraId="0E1C2489" w14:textId="72D39BFE" w:rsidR="00D54934" w:rsidRDefault="00000000">
      <w:pPr>
        <w:pStyle w:val="TOC2"/>
        <w:rPr>
          <w:rFonts w:asciiTheme="minorHAnsi" w:eastAsiaTheme="minorEastAsia" w:hAnsiTheme="minorHAnsi" w:cstheme="minorBidi"/>
          <w:kern w:val="2"/>
          <w:szCs w:val="22"/>
          <w14:ligatures w14:val="standardContextual"/>
        </w:rPr>
      </w:pPr>
      <w:hyperlink w:anchor="_Toc161670182" w:history="1">
        <w:r w:rsidR="00D54934" w:rsidRPr="00A04BEA">
          <w:rPr>
            <w:rStyle w:val="Hyperlink"/>
          </w:rPr>
          <w:t>Project 15-1</w:t>
        </w:r>
        <w:r w:rsidR="00D54934">
          <w:rPr>
            <w:rFonts w:asciiTheme="minorHAnsi" w:eastAsiaTheme="minorEastAsia" w:hAnsiTheme="minorHAnsi" w:cstheme="minorBidi"/>
            <w:kern w:val="2"/>
            <w:szCs w:val="22"/>
            <w14:ligatures w14:val="standardContextual"/>
          </w:rPr>
          <w:tab/>
        </w:r>
        <w:r w:rsidR="00D54934" w:rsidRPr="00A04BEA">
          <w:rPr>
            <w:rStyle w:val="Hyperlink"/>
          </w:rPr>
          <w:t>Create and run a server script with parameters</w:t>
        </w:r>
        <w:r w:rsidR="00D54934">
          <w:rPr>
            <w:webHidden/>
          </w:rPr>
          <w:tab/>
        </w:r>
        <w:r w:rsidR="00D54934">
          <w:rPr>
            <w:webHidden/>
          </w:rPr>
          <w:fldChar w:fldCharType="begin"/>
        </w:r>
        <w:r w:rsidR="00D54934">
          <w:rPr>
            <w:webHidden/>
          </w:rPr>
          <w:instrText xml:space="preserve"> PAGEREF _Toc161670182 \h </w:instrText>
        </w:r>
        <w:r w:rsidR="00D54934">
          <w:rPr>
            <w:webHidden/>
          </w:rPr>
        </w:r>
        <w:r w:rsidR="00D54934">
          <w:rPr>
            <w:webHidden/>
          </w:rPr>
          <w:fldChar w:fldCharType="separate"/>
        </w:r>
        <w:r w:rsidR="00226573">
          <w:rPr>
            <w:webHidden/>
          </w:rPr>
          <w:t>35</w:t>
        </w:r>
        <w:r w:rsidR="00D54934">
          <w:rPr>
            <w:webHidden/>
          </w:rPr>
          <w:fldChar w:fldCharType="end"/>
        </w:r>
      </w:hyperlink>
    </w:p>
    <w:p w14:paraId="68B24368" w14:textId="146F41CC" w:rsidR="00D54934" w:rsidRDefault="00000000">
      <w:pPr>
        <w:pStyle w:val="TOC2"/>
        <w:rPr>
          <w:rFonts w:asciiTheme="minorHAnsi" w:eastAsiaTheme="minorEastAsia" w:hAnsiTheme="minorHAnsi" w:cstheme="minorBidi"/>
          <w:kern w:val="2"/>
          <w:szCs w:val="22"/>
          <w14:ligatures w14:val="standardContextual"/>
        </w:rPr>
      </w:pPr>
      <w:hyperlink w:anchor="_Toc161670183" w:history="1">
        <w:r w:rsidR="00D54934" w:rsidRPr="00A04BEA">
          <w:rPr>
            <w:rStyle w:val="Hyperlink"/>
          </w:rPr>
          <w:t>Project 15-2</w:t>
        </w:r>
        <w:r w:rsidR="00D54934">
          <w:rPr>
            <w:rFonts w:asciiTheme="minorHAnsi" w:eastAsiaTheme="minorEastAsia" w:hAnsiTheme="minorHAnsi" w:cstheme="minorBidi"/>
            <w:kern w:val="2"/>
            <w:szCs w:val="22"/>
            <w14:ligatures w14:val="standardContextual"/>
          </w:rPr>
          <w:tab/>
        </w:r>
        <w:r w:rsidR="00D54934" w:rsidRPr="00A04BEA">
          <w:rPr>
            <w:rStyle w:val="Hyperlink"/>
          </w:rPr>
          <w:t>Run a server to host an app</w:t>
        </w:r>
        <w:r w:rsidR="00D54934">
          <w:rPr>
            <w:webHidden/>
          </w:rPr>
          <w:tab/>
        </w:r>
        <w:r w:rsidR="00D54934">
          <w:rPr>
            <w:webHidden/>
          </w:rPr>
          <w:fldChar w:fldCharType="begin"/>
        </w:r>
        <w:r w:rsidR="00D54934">
          <w:rPr>
            <w:webHidden/>
          </w:rPr>
          <w:instrText xml:space="preserve"> PAGEREF _Toc161670183 \h </w:instrText>
        </w:r>
        <w:r w:rsidR="00D54934">
          <w:rPr>
            <w:webHidden/>
          </w:rPr>
        </w:r>
        <w:r w:rsidR="00D54934">
          <w:rPr>
            <w:webHidden/>
          </w:rPr>
          <w:fldChar w:fldCharType="separate"/>
        </w:r>
        <w:r w:rsidR="00226573">
          <w:rPr>
            <w:webHidden/>
          </w:rPr>
          <w:t>36</w:t>
        </w:r>
        <w:r w:rsidR="00D54934">
          <w:rPr>
            <w:webHidden/>
          </w:rPr>
          <w:fldChar w:fldCharType="end"/>
        </w:r>
      </w:hyperlink>
    </w:p>
    <w:p w14:paraId="19D0C9FF" w14:textId="1755D94A" w:rsidR="00D54934" w:rsidRDefault="00000000">
      <w:pPr>
        <w:pStyle w:val="TOC2"/>
        <w:rPr>
          <w:rFonts w:asciiTheme="minorHAnsi" w:eastAsiaTheme="minorEastAsia" w:hAnsiTheme="minorHAnsi" w:cstheme="minorBidi"/>
          <w:kern w:val="2"/>
          <w:szCs w:val="22"/>
          <w14:ligatures w14:val="standardContextual"/>
        </w:rPr>
      </w:pPr>
      <w:hyperlink w:anchor="_Toc161670184" w:history="1">
        <w:r w:rsidR="00D54934" w:rsidRPr="00A04BEA">
          <w:rPr>
            <w:rStyle w:val="Hyperlink"/>
          </w:rPr>
          <w:t>Project 16-1</w:t>
        </w:r>
        <w:r w:rsidR="00D54934">
          <w:rPr>
            <w:rFonts w:asciiTheme="minorHAnsi" w:eastAsiaTheme="minorEastAsia" w:hAnsiTheme="minorHAnsi" w:cstheme="minorBidi"/>
            <w:kern w:val="2"/>
            <w:szCs w:val="22"/>
            <w14:ligatures w14:val="standardContextual"/>
          </w:rPr>
          <w:tab/>
        </w:r>
        <w:r w:rsidR="00D54934" w:rsidRPr="00A04BEA">
          <w:rPr>
            <w:rStyle w:val="Hyperlink"/>
          </w:rPr>
          <w:t>Tic Tac Toe</w:t>
        </w:r>
        <w:r w:rsidR="00D54934">
          <w:rPr>
            <w:webHidden/>
          </w:rPr>
          <w:tab/>
        </w:r>
        <w:r w:rsidR="00D54934">
          <w:rPr>
            <w:webHidden/>
          </w:rPr>
          <w:fldChar w:fldCharType="begin"/>
        </w:r>
        <w:r w:rsidR="00D54934">
          <w:rPr>
            <w:webHidden/>
          </w:rPr>
          <w:instrText xml:space="preserve"> PAGEREF _Toc161670184 \h </w:instrText>
        </w:r>
        <w:r w:rsidR="00D54934">
          <w:rPr>
            <w:webHidden/>
          </w:rPr>
        </w:r>
        <w:r w:rsidR="00D54934">
          <w:rPr>
            <w:webHidden/>
          </w:rPr>
          <w:fldChar w:fldCharType="separate"/>
        </w:r>
        <w:r w:rsidR="00226573">
          <w:rPr>
            <w:webHidden/>
          </w:rPr>
          <w:t>37</w:t>
        </w:r>
        <w:r w:rsidR="00D54934">
          <w:rPr>
            <w:webHidden/>
          </w:rPr>
          <w:fldChar w:fldCharType="end"/>
        </w:r>
      </w:hyperlink>
    </w:p>
    <w:p w14:paraId="79E1ED9C" w14:textId="19708EE4" w:rsidR="00D54934" w:rsidRDefault="00000000">
      <w:pPr>
        <w:pStyle w:val="TOC2"/>
        <w:rPr>
          <w:rFonts w:asciiTheme="minorHAnsi" w:eastAsiaTheme="minorEastAsia" w:hAnsiTheme="minorHAnsi" w:cstheme="minorBidi"/>
          <w:kern w:val="2"/>
          <w:szCs w:val="22"/>
          <w14:ligatures w14:val="standardContextual"/>
        </w:rPr>
      </w:pPr>
      <w:hyperlink w:anchor="_Toc161670185" w:history="1">
        <w:r w:rsidR="00D54934" w:rsidRPr="00A04BEA">
          <w:rPr>
            <w:rStyle w:val="Hyperlink"/>
          </w:rPr>
          <w:t>Project 16-2</w:t>
        </w:r>
        <w:r w:rsidR="00D54934">
          <w:rPr>
            <w:rFonts w:asciiTheme="minorHAnsi" w:eastAsiaTheme="minorEastAsia" w:hAnsiTheme="minorHAnsi" w:cstheme="minorBidi"/>
            <w:kern w:val="2"/>
            <w:szCs w:val="22"/>
            <w14:ligatures w14:val="standardContextual"/>
          </w:rPr>
          <w:tab/>
        </w:r>
        <w:r w:rsidR="00D54934" w:rsidRPr="00A04BEA">
          <w:rPr>
            <w:rStyle w:val="Hyperlink"/>
          </w:rPr>
          <w:t>Connect Four</w:t>
        </w:r>
        <w:r w:rsidR="00D54934">
          <w:rPr>
            <w:webHidden/>
          </w:rPr>
          <w:tab/>
        </w:r>
        <w:r w:rsidR="00D54934">
          <w:rPr>
            <w:webHidden/>
          </w:rPr>
          <w:fldChar w:fldCharType="begin"/>
        </w:r>
        <w:r w:rsidR="00D54934">
          <w:rPr>
            <w:webHidden/>
          </w:rPr>
          <w:instrText xml:space="preserve"> PAGEREF _Toc161670185 \h </w:instrText>
        </w:r>
        <w:r w:rsidR="00D54934">
          <w:rPr>
            <w:webHidden/>
          </w:rPr>
        </w:r>
        <w:r w:rsidR="00D54934">
          <w:rPr>
            <w:webHidden/>
          </w:rPr>
          <w:fldChar w:fldCharType="separate"/>
        </w:r>
        <w:r w:rsidR="00226573">
          <w:rPr>
            <w:webHidden/>
          </w:rPr>
          <w:t>38</w:t>
        </w:r>
        <w:r w:rsidR="00D54934">
          <w:rPr>
            <w:webHidden/>
          </w:rPr>
          <w:fldChar w:fldCharType="end"/>
        </w:r>
      </w:hyperlink>
    </w:p>
    <w:p w14:paraId="12688EB6" w14:textId="6B657FCB" w:rsidR="007E2779" w:rsidRPr="005A5DE3" w:rsidRDefault="0075757C" w:rsidP="002817AC">
      <w:pPr>
        <w:pStyle w:val="Heading1"/>
      </w:pPr>
      <w:r>
        <w:lastRenderedPageBreak/>
        <w:fldChar w:fldCharType="end"/>
      </w:r>
      <w:bookmarkStart w:id="0" w:name="_Toc161670150"/>
      <w:r w:rsidR="000D251E" w:rsidRPr="005A5DE3">
        <w:t>General Guidelines</w:t>
      </w:r>
      <w:bookmarkEnd w:id="0"/>
    </w:p>
    <w:p w14:paraId="5FEFE6D4" w14:textId="77777777" w:rsidR="000D251E" w:rsidRPr="001F290B" w:rsidRDefault="000D251E" w:rsidP="00F00B76">
      <w:pPr>
        <w:pStyle w:val="Exerciseheading"/>
        <w:rPr>
          <w:rFonts w:eastAsiaTheme="minorHAnsi"/>
        </w:rPr>
      </w:pPr>
      <w:r w:rsidRPr="001F290B">
        <w:rPr>
          <w:rFonts w:eastAsiaTheme="minorHAnsi"/>
        </w:rPr>
        <w:t>Naming</w:t>
      </w:r>
    </w:p>
    <w:p w14:paraId="30BA7A40" w14:textId="5C0932DF" w:rsidR="00F56D09" w:rsidRPr="00290C42" w:rsidRDefault="00F56D09" w:rsidP="00EA21B0">
      <w:pPr>
        <w:pStyle w:val="Bulleteditem"/>
      </w:pPr>
      <w:r w:rsidRPr="00290C42">
        <w:t xml:space="preserve">When creating the </w:t>
      </w:r>
      <w:r w:rsidRPr="00EA21B0">
        <w:t>filenames</w:t>
      </w:r>
      <w:r w:rsidRPr="00290C42">
        <w:t xml:space="preserve"> for your programs, please use the convention specified</w:t>
      </w:r>
      <w:r w:rsidR="00F27265" w:rsidRPr="00290C42">
        <w:t xml:space="preserve"> </w:t>
      </w:r>
      <w:r w:rsidRPr="00290C42">
        <w:t>by your instructor. Otherwise, store the</w:t>
      </w:r>
      <w:r w:rsidR="00F27265" w:rsidRPr="00290C42">
        <w:t xml:space="preserve"> </w:t>
      </w:r>
      <w:r w:rsidRPr="00290C42">
        <w:t>files in a folder named first_last_</w:t>
      </w:r>
      <w:r w:rsidR="006834E8">
        <w:t>app where first is your first name, last is your last name, and app is the name of the app</w:t>
      </w:r>
      <w:r w:rsidRPr="00290C42">
        <w:t>.</w:t>
      </w:r>
    </w:p>
    <w:p w14:paraId="61A03B99" w14:textId="2F18A402" w:rsidR="000D251E" w:rsidRPr="009A2365" w:rsidRDefault="00F56D09" w:rsidP="00EA21B0">
      <w:pPr>
        <w:pStyle w:val="Bulleteditem"/>
      </w:pPr>
      <w:r w:rsidRPr="00011589">
        <w:t xml:space="preserve">When creating names for variables and functions, please use the guidelines and recommendations specified by your instructor. Otherwise, use the guidelines and </w:t>
      </w:r>
      <w:r w:rsidRPr="009A2365">
        <w:t xml:space="preserve">recommendations specified in Murach’s </w:t>
      </w:r>
      <w:r w:rsidR="003A0816" w:rsidRPr="009A2365">
        <w:t>Modern Javascript</w:t>
      </w:r>
      <w:r w:rsidRPr="009A2365">
        <w:t>.</w:t>
      </w:r>
    </w:p>
    <w:p w14:paraId="03ABCAF2" w14:textId="17959C77" w:rsidR="000D251E" w:rsidRPr="00E00108" w:rsidRDefault="000D251E" w:rsidP="00F00B76">
      <w:pPr>
        <w:pStyle w:val="Exerciseheading"/>
        <w:rPr>
          <w:rFonts w:eastAsiaTheme="minorHAnsi"/>
        </w:rPr>
      </w:pPr>
      <w:r w:rsidRPr="00E00108">
        <w:rPr>
          <w:rFonts w:eastAsiaTheme="minorHAnsi"/>
        </w:rPr>
        <w:t>User interfaces</w:t>
      </w:r>
    </w:p>
    <w:p w14:paraId="067084CB" w14:textId="50D02345" w:rsidR="000D251E" w:rsidRPr="00C5313F" w:rsidRDefault="000D251E" w:rsidP="00EA21B0">
      <w:pPr>
        <w:pStyle w:val="Bulleteditem"/>
      </w:pPr>
      <w:r w:rsidRPr="00C5313F">
        <w:t>You should think of the user interfaces that are shown for the projects as starting points. If you can improve on them, especially to make them more user-friendly, by all means do so.</w:t>
      </w:r>
    </w:p>
    <w:p w14:paraId="25A31C24" w14:textId="77777777" w:rsidR="000D251E" w:rsidRPr="00E00108" w:rsidRDefault="000D251E" w:rsidP="00F00B76">
      <w:pPr>
        <w:pStyle w:val="Exerciseheading"/>
        <w:rPr>
          <w:rFonts w:eastAsiaTheme="minorHAnsi"/>
        </w:rPr>
      </w:pPr>
      <w:r w:rsidRPr="00E00108">
        <w:rPr>
          <w:rFonts w:eastAsiaTheme="minorHAnsi"/>
        </w:rPr>
        <w:t>Specifications</w:t>
      </w:r>
    </w:p>
    <w:p w14:paraId="05D56BD9" w14:textId="153178EB" w:rsidR="000D251E" w:rsidRPr="00C5313F" w:rsidRDefault="000D251E" w:rsidP="00EA21B0">
      <w:pPr>
        <w:pStyle w:val="Bulleteditem"/>
      </w:pPr>
      <w:r w:rsidRPr="00C5313F">
        <w:t>You should think of the specifications that are given for the projects as starting</w:t>
      </w:r>
      <w:r w:rsidR="008854B9" w:rsidRPr="00C5313F">
        <w:t xml:space="preserve"> </w:t>
      </w:r>
      <w:r w:rsidRPr="00C5313F">
        <w:t>points. If you have the time to enhance the programs by improving on the starting</w:t>
      </w:r>
      <w:r w:rsidR="008854B9" w:rsidRPr="00C5313F">
        <w:t xml:space="preserve"> </w:t>
      </w:r>
      <w:r w:rsidRPr="00C5313F">
        <w:t>specifications, by all means do so.</w:t>
      </w:r>
    </w:p>
    <w:p w14:paraId="62F67F44" w14:textId="77777777" w:rsidR="000D251E" w:rsidRDefault="000D251E" w:rsidP="00F00B76">
      <w:pPr>
        <w:pStyle w:val="Exerciseheading"/>
        <w:rPr>
          <w:rFonts w:eastAsiaTheme="minorHAnsi"/>
        </w:rPr>
      </w:pPr>
      <w:r w:rsidRPr="00E00108">
        <w:rPr>
          <w:rFonts w:eastAsiaTheme="minorHAnsi"/>
        </w:rPr>
        <w:t>Files supplied by your instructor</w:t>
      </w:r>
    </w:p>
    <w:p w14:paraId="5AB47A97" w14:textId="510D27F2" w:rsidR="007F5C7F" w:rsidRPr="00011589" w:rsidRDefault="000D251E" w:rsidP="00EA21B0">
      <w:pPr>
        <w:pStyle w:val="Bulleteditem"/>
      </w:pPr>
      <w:r w:rsidRPr="00011589">
        <w:t xml:space="preserve">Some of the projects require starting </w:t>
      </w:r>
      <w:r w:rsidR="00C5313F" w:rsidRPr="00011589">
        <w:t>HTML, CSS, or other files</w:t>
      </w:r>
      <w:r w:rsidRPr="00011589">
        <w:t>. These files are</w:t>
      </w:r>
      <w:r w:rsidR="005D1710" w:rsidRPr="00011589">
        <w:t xml:space="preserve"> </w:t>
      </w:r>
      <w:r w:rsidRPr="00011589">
        <w:t>identified in the specifications for the projects, and your instructor should make these</w:t>
      </w:r>
      <w:r w:rsidR="005D1710" w:rsidRPr="00011589">
        <w:t xml:space="preserve"> </w:t>
      </w:r>
      <w:r w:rsidRPr="00011589">
        <w:t>starting files available to you.</w:t>
      </w:r>
    </w:p>
    <w:p w14:paraId="58CFCA85" w14:textId="3F4D1972" w:rsidR="00064EE5" w:rsidRPr="00D12761" w:rsidRDefault="00201C60" w:rsidP="002817AC">
      <w:pPr>
        <w:pStyle w:val="Heading1"/>
      </w:pPr>
      <w:bookmarkStart w:id="1" w:name="_Toc161670151"/>
      <w:bookmarkStart w:id="2" w:name="_Toc93292729"/>
      <w:bookmarkStart w:id="3" w:name="_Toc93293528"/>
      <w:bookmarkStart w:id="4" w:name="_Toc93293577"/>
      <w:bookmarkStart w:id="5" w:name="_Toc93313793"/>
      <w:bookmarkStart w:id="6" w:name="_Toc308600692"/>
      <w:r w:rsidRPr="00D12761">
        <w:lastRenderedPageBreak/>
        <w:t>Project</w:t>
      </w:r>
      <w:r w:rsidR="00064EE5" w:rsidRPr="00D12761">
        <w:t xml:space="preserve"> 2-1</w:t>
      </w:r>
      <w:r w:rsidR="00064EE5" w:rsidRPr="00D12761">
        <w:tab/>
        <w:t xml:space="preserve">Fahrenheit to </w:t>
      </w:r>
      <w:r w:rsidR="00EB44F6" w:rsidRPr="00D12761">
        <w:t>Celsius</w:t>
      </w:r>
      <w:bookmarkEnd w:id="1"/>
    </w:p>
    <w:p w14:paraId="36993E16" w14:textId="152AC8D3" w:rsidR="00064EE5" w:rsidRDefault="00FB48B2" w:rsidP="00874BF2">
      <w:pPr>
        <w:pStyle w:val="Exercisetext"/>
      </w:pPr>
      <w:r>
        <w:t>C</w:t>
      </w:r>
      <w:r w:rsidR="00064EE5">
        <w:t xml:space="preserve">reate an </w:t>
      </w:r>
      <w:r w:rsidR="00A7074C">
        <w:t>app</w:t>
      </w:r>
      <w:r w:rsidR="00064EE5">
        <w:t xml:space="preserve"> that converts Fahrenheit temperatures to </w:t>
      </w:r>
      <w:r w:rsidR="00EB44F6">
        <w:t>Celsius</w:t>
      </w:r>
      <w:r w:rsidR="00064EE5">
        <w:t xml:space="preserve"> temperatures by using </w:t>
      </w:r>
      <w:r w:rsidR="00E677E4">
        <w:t xml:space="preserve">the </w:t>
      </w:r>
      <w:r w:rsidR="00064EE5">
        <w:t>prompt</w:t>
      </w:r>
      <w:r w:rsidR="00E677E4">
        <w:t>()</w:t>
      </w:r>
      <w:r w:rsidR="00064EE5">
        <w:t xml:space="preserve"> </w:t>
      </w:r>
      <w:r w:rsidR="00332992" w:rsidRPr="00874BF2">
        <w:t>method</w:t>
      </w:r>
      <w:r w:rsidR="00332992">
        <w:t xml:space="preserve"> and the </w:t>
      </w:r>
      <w:r w:rsidR="00F77CC1">
        <w:t>alert</w:t>
      </w:r>
      <w:r w:rsidR="00332992">
        <w:t xml:space="preserve">() method. </w:t>
      </w:r>
      <w:r w:rsidR="00064EE5">
        <w:t>The prompt dialog should look like this:</w:t>
      </w:r>
    </w:p>
    <w:p w14:paraId="161EB1FE" w14:textId="0DDF5E38" w:rsidR="00E232DC" w:rsidRPr="00064EE5" w:rsidRDefault="00F77CC1" w:rsidP="00E74B75">
      <w:pPr>
        <w:pStyle w:val="Exercisetext"/>
      </w:pPr>
      <w:r>
        <w:rPr>
          <w:noProof/>
        </w:rPr>
        <w:drawing>
          <wp:inline distT="0" distB="0" distL="0" distR="0" wp14:anchorId="4D2E3354" wp14:editId="2A4453B0">
            <wp:extent cx="3474720" cy="1536192"/>
            <wp:effectExtent l="0" t="0" r="0" b="6985"/>
            <wp:docPr id="1" name="Picture 1" descr="Screenshot:&#10;&#10;Page title: This page says&#10;&#10;Label: Enter Fahrenheit temperature&#10;Textbox: shows 38 being entered&#10;&#10;Buttons: OK, 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10;&#10;Page title: This page says&#10;&#10;Label: Enter Fahrenheit temperature&#10;Textbox: shows 38 being entered&#10;&#10;Buttons: OK, Cancel"/>
                    <pic:cNvPicPr/>
                  </pic:nvPicPr>
                  <pic:blipFill>
                    <a:blip r:embed="rId8"/>
                    <a:stretch>
                      <a:fillRect/>
                    </a:stretch>
                  </pic:blipFill>
                  <pic:spPr>
                    <a:xfrm>
                      <a:off x="0" y="0"/>
                      <a:ext cx="3474720" cy="1536192"/>
                    </a:xfrm>
                    <a:prstGeom prst="rect">
                      <a:avLst/>
                    </a:prstGeom>
                  </pic:spPr>
                </pic:pic>
              </a:graphicData>
            </a:graphic>
          </wp:inline>
        </w:drawing>
      </w:r>
    </w:p>
    <w:p w14:paraId="19383533" w14:textId="4889D742" w:rsidR="00064EE5" w:rsidRDefault="009F480B" w:rsidP="00874BF2">
      <w:pPr>
        <w:pStyle w:val="Exercisetext"/>
      </w:pPr>
      <w:r>
        <w:t>After you</w:t>
      </w:r>
      <w:r w:rsidR="009A2365">
        <w:t xml:space="preserve"> display </w:t>
      </w:r>
      <w:r>
        <w:t xml:space="preserve">the results, the </w:t>
      </w:r>
      <w:r w:rsidR="00F77CC1">
        <w:t>alert dialog</w:t>
      </w:r>
      <w:r>
        <w:t xml:space="preserve"> </w:t>
      </w:r>
      <w:r w:rsidR="00064EE5">
        <w:t>should look like this:</w:t>
      </w:r>
    </w:p>
    <w:p w14:paraId="1C5DA452" w14:textId="67438884" w:rsidR="00064EE5" w:rsidRDefault="00D10029" w:rsidP="00E74B75">
      <w:pPr>
        <w:pStyle w:val="Exercisetext"/>
      </w:pPr>
      <w:r>
        <w:rPr>
          <w:noProof/>
        </w:rPr>
        <w:drawing>
          <wp:inline distT="0" distB="0" distL="0" distR="0" wp14:anchorId="24D92C30" wp14:editId="22A094E2">
            <wp:extent cx="3465576" cy="1143000"/>
            <wp:effectExtent l="0" t="0" r="1905" b="0"/>
            <wp:docPr id="4" name="Picture 4" descr="Screenshot:&#10;&#10;Page title: This page says&#10;&#10;Label: 38.0 F = 3.3 C&#10;&#10;Button: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10;&#10;Page title: This page says&#10;&#10;Label: 38.0 F = 3.3 C&#10;&#10;Button: OK"/>
                    <pic:cNvPicPr/>
                  </pic:nvPicPr>
                  <pic:blipFill>
                    <a:blip r:embed="rId9"/>
                    <a:stretch>
                      <a:fillRect/>
                    </a:stretch>
                  </pic:blipFill>
                  <pic:spPr>
                    <a:xfrm>
                      <a:off x="0" y="0"/>
                      <a:ext cx="3465576" cy="1143000"/>
                    </a:xfrm>
                    <a:prstGeom prst="rect">
                      <a:avLst/>
                    </a:prstGeom>
                  </pic:spPr>
                </pic:pic>
              </a:graphicData>
            </a:graphic>
          </wp:inline>
        </w:drawing>
      </w:r>
    </w:p>
    <w:p w14:paraId="1D604F3D" w14:textId="63057EEC" w:rsidR="00064EE5" w:rsidRPr="00B13758" w:rsidRDefault="00625710" w:rsidP="00B13758">
      <w:pPr>
        <w:pStyle w:val="Exerciseheading"/>
      </w:pPr>
      <w:r w:rsidRPr="00B13758">
        <w:t>Specifications</w:t>
      </w:r>
    </w:p>
    <w:p w14:paraId="12CCA850" w14:textId="743F1127" w:rsidR="00064EE5" w:rsidRDefault="0096374C" w:rsidP="00EA21B0">
      <w:pPr>
        <w:pStyle w:val="Bulleteditem"/>
      </w:pPr>
      <w:r>
        <w:t>Get input from the user using a prompt. Assume that the user will enter valid input.</w:t>
      </w:r>
    </w:p>
    <w:p w14:paraId="1C18A4C5" w14:textId="77777777" w:rsidR="00BC4A3E" w:rsidRDefault="00BC4A3E" w:rsidP="00EA21B0">
      <w:pPr>
        <w:pStyle w:val="Bulleteditem"/>
      </w:pPr>
      <w:r>
        <w:t>To convert Fahrenheit to Celsius, first subtract 32 from the Fahrenheit temperature. Then, multiply that result by 5/9.</w:t>
      </w:r>
    </w:p>
    <w:p w14:paraId="5061ADAC" w14:textId="7C4CE9D5" w:rsidR="00EB44F6" w:rsidRDefault="0096374C" w:rsidP="00EA21B0">
      <w:pPr>
        <w:pStyle w:val="Bulleteditem"/>
      </w:pPr>
      <w:r>
        <w:t xml:space="preserve">Display the </w:t>
      </w:r>
      <w:r w:rsidR="00BC4A3E">
        <w:t xml:space="preserve">result of the calculation </w:t>
      </w:r>
      <w:r w:rsidR="0038090D">
        <w:t>in a dialog</w:t>
      </w:r>
      <w:r>
        <w:t>.</w:t>
      </w:r>
    </w:p>
    <w:p w14:paraId="1710EC01" w14:textId="4A78B326" w:rsidR="00546C63" w:rsidRDefault="00546C63" w:rsidP="002817AC">
      <w:pPr>
        <w:pStyle w:val="Heading1"/>
      </w:pPr>
      <w:bookmarkStart w:id="7" w:name="_Toc161670152"/>
      <w:r>
        <w:lastRenderedPageBreak/>
        <w:t>Project 2-2</w:t>
      </w:r>
      <w:r>
        <w:tab/>
        <w:t>Tip Calculator</w:t>
      </w:r>
      <w:bookmarkEnd w:id="7"/>
    </w:p>
    <w:p w14:paraId="7F3AA772" w14:textId="326C00E0" w:rsidR="00546C63" w:rsidRDefault="00546C63" w:rsidP="00874BF2">
      <w:pPr>
        <w:pStyle w:val="Exercisetext"/>
      </w:pPr>
      <w:r>
        <w:t>Create a</w:t>
      </w:r>
      <w:r w:rsidR="00764754">
        <w:t xml:space="preserve">n </w:t>
      </w:r>
      <w:r w:rsidR="00A7074C">
        <w:t>app</w:t>
      </w:r>
      <w:r w:rsidR="00764754">
        <w:t xml:space="preserve"> </w:t>
      </w:r>
      <w:r>
        <w:t>that calculates a tip amount and total given the cost of a meal and tip percent. Then, display the information as shown below.</w:t>
      </w:r>
    </w:p>
    <w:p w14:paraId="0836AC64" w14:textId="58AC839F" w:rsidR="00546C63" w:rsidRDefault="004A7F94" w:rsidP="00E74B75">
      <w:pPr>
        <w:pStyle w:val="Exercisetext"/>
      </w:pPr>
      <w:r>
        <w:rPr>
          <w:noProof/>
        </w:rPr>
        <w:drawing>
          <wp:inline distT="0" distB="0" distL="0" distR="0" wp14:anchorId="6D42502D" wp14:editId="296FEDF9">
            <wp:extent cx="3465576" cy="1746504"/>
            <wp:effectExtent l="0" t="0" r="1905" b="6350"/>
            <wp:docPr id="6" name="Picture 6" descr="Screenshot:&#10;&#10;Page title: This page says&#10;&#10;Label: Meal cost: $25.00&#10;Tip percent: 20%&#10;Tip amount: $5.00&#10;Total cost: $30.00&#10;&#10;Button: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10;&#10;Page title: This page says&#10;&#10;Label: Meal cost: $25.00&#10;Tip percent: 20%&#10;Tip amount: $5.00&#10;Total cost: $30.00&#10;&#10;Button: OK"/>
                    <pic:cNvPicPr/>
                  </pic:nvPicPr>
                  <pic:blipFill>
                    <a:blip r:embed="rId10"/>
                    <a:stretch>
                      <a:fillRect/>
                    </a:stretch>
                  </pic:blipFill>
                  <pic:spPr>
                    <a:xfrm>
                      <a:off x="0" y="0"/>
                      <a:ext cx="3465576" cy="1746504"/>
                    </a:xfrm>
                    <a:prstGeom prst="rect">
                      <a:avLst/>
                    </a:prstGeom>
                  </pic:spPr>
                </pic:pic>
              </a:graphicData>
            </a:graphic>
          </wp:inline>
        </w:drawing>
      </w:r>
    </w:p>
    <w:p w14:paraId="34802210" w14:textId="77777777" w:rsidR="00546C63" w:rsidRDefault="00546C63" w:rsidP="00B13758">
      <w:pPr>
        <w:pStyle w:val="Exerciseheading"/>
      </w:pPr>
      <w:r>
        <w:t>Specifications</w:t>
      </w:r>
    </w:p>
    <w:p w14:paraId="32A7A052" w14:textId="3191BDF3" w:rsidR="00546C63" w:rsidRDefault="00546C63" w:rsidP="00EA21B0">
      <w:pPr>
        <w:pStyle w:val="Bulleteditem"/>
      </w:pPr>
      <w:r>
        <w:t xml:space="preserve">The app should get the meal cost and a </w:t>
      </w:r>
      <w:r w:rsidR="00830CA8">
        <w:t>tip percent</w:t>
      </w:r>
      <w:r>
        <w:t xml:space="preserve"> from the user.</w:t>
      </w:r>
    </w:p>
    <w:p w14:paraId="63BE41D4" w14:textId="49E873E8" w:rsidR="00546C63" w:rsidRPr="00914A10" w:rsidRDefault="00546C63" w:rsidP="00EA21B0">
      <w:pPr>
        <w:pStyle w:val="Bulleteditem"/>
      </w:pPr>
      <w:r>
        <w:t>The app should display the meal cost provided by the user,</w:t>
      </w:r>
      <w:r w:rsidR="00536032">
        <w:t xml:space="preserve"> the tip percent provided by the user,</w:t>
      </w:r>
      <w:r>
        <w:t xml:space="preserve"> the calculated tip amount, and the calculated total cost as shown above.</w:t>
      </w:r>
    </w:p>
    <w:p w14:paraId="6845D0E0" w14:textId="39216CA4" w:rsidR="00546C63" w:rsidRPr="0040280C" w:rsidRDefault="00546C63" w:rsidP="002817AC">
      <w:pPr>
        <w:pStyle w:val="Heading1"/>
      </w:pPr>
      <w:bookmarkStart w:id="8" w:name="_Toc161670153"/>
      <w:r w:rsidRPr="0040280C">
        <w:lastRenderedPageBreak/>
        <w:t>Project 2-3</w:t>
      </w:r>
      <w:r w:rsidRPr="0040280C">
        <w:tab/>
        <w:t>Travel Time Calculator</w:t>
      </w:r>
      <w:bookmarkEnd w:id="8"/>
    </w:p>
    <w:p w14:paraId="596B1B48" w14:textId="29802E55" w:rsidR="00546C63" w:rsidRDefault="00546C63" w:rsidP="00874BF2">
      <w:pPr>
        <w:pStyle w:val="Exercisetext"/>
      </w:pPr>
      <w:r>
        <w:t>Create a</w:t>
      </w:r>
      <w:r w:rsidR="00611B2F">
        <w:t xml:space="preserve">n </w:t>
      </w:r>
      <w:r w:rsidR="00A7074C">
        <w:t>app</w:t>
      </w:r>
      <w:r w:rsidR="00611B2F">
        <w:t xml:space="preserve"> </w:t>
      </w:r>
      <w:r>
        <w:t>that calculates the estimated hours and minutes for a trip and displays them as shown below.</w:t>
      </w:r>
    </w:p>
    <w:p w14:paraId="7D02874C" w14:textId="77777777" w:rsidR="00546C63" w:rsidRDefault="00FB3C31" w:rsidP="00E74B75">
      <w:pPr>
        <w:pStyle w:val="Exercisetext"/>
      </w:pPr>
      <w:r>
        <w:rPr>
          <w:noProof/>
        </w:rPr>
        <w:drawing>
          <wp:inline distT="0" distB="0" distL="0" distR="0" wp14:anchorId="30BBC8E2" wp14:editId="6E01BC23">
            <wp:extent cx="3465576" cy="1463040"/>
            <wp:effectExtent l="0" t="0" r="1905" b="3810"/>
            <wp:docPr id="8" name="Picture 8" descr="Screenshot:&#10;&#10;Page title: This page says&#10;&#10;Labels: Distance: 250 miles&#10;Speed: 65 MPG&#10;Travel time: 3 hours, 55 minutes &#10;&#10;Button: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10;&#10;Page title: This page says&#10;&#10;Labels: Distance: 250 miles&#10;Speed: 65 MPG&#10;Travel time: 3 hours, 55 minutes &#10;&#10;Button: OK"/>
                    <pic:cNvPicPr/>
                  </pic:nvPicPr>
                  <pic:blipFill>
                    <a:blip r:embed="rId11"/>
                    <a:stretch>
                      <a:fillRect/>
                    </a:stretch>
                  </pic:blipFill>
                  <pic:spPr>
                    <a:xfrm>
                      <a:off x="0" y="0"/>
                      <a:ext cx="3465576" cy="1463040"/>
                    </a:xfrm>
                    <a:prstGeom prst="rect">
                      <a:avLst/>
                    </a:prstGeom>
                  </pic:spPr>
                </pic:pic>
              </a:graphicData>
            </a:graphic>
          </wp:inline>
        </w:drawing>
      </w:r>
    </w:p>
    <w:p w14:paraId="650D6F42" w14:textId="77777777" w:rsidR="00546C63" w:rsidRDefault="00546C63" w:rsidP="00B13758">
      <w:pPr>
        <w:pStyle w:val="Exerciseheading"/>
      </w:pPr>
      <w:r>
        <w:t>Specifications</w:t>
      </w:r>
    </w:p>
    <w:p w14:paraId="4F723288" w14:textId="77777777" w:rsidR="00546C63" w:rsidRPr="00EA21B0" w:rsidRDefault="00546C63" w:rsidP="00EA21B0">
      <w:pPr>
        <w:pStyle w:val="Bulleteditem"/>
      </w:pPr>
      <w:r w:rsidRPr="00EA21B0">
        <w:t>The program should get the miles traveled and the speed in miles per hour from the user.</w:t>
      </w:r>
    </w:p>
    <w:p w14:paraId="6B097966" w14:textId="52EB7505" w:rsidR="00546C63" w:rsidRPr="00EA21B0" w:rsidRDefault="00546C63" w:rsidP="00EA21B0">
      <w:pPr>
        <w:pStyle w:val="Bulleteditem"/>
      </w:pPr>
      <w:r w:rsidRPr="00EA21B0">
        <w:t>You</w:t>
      </w:r>
      <w:r w:rsidR="00922347" w:rsidRPr="00EA21B0">
        <w:t xml:space="preserve"> can use</w:t>
      </w:r>
      <w:r w:rsidRPr="00EA21B0">
        <w:t xml:space="preserve"> the Math </w:t>
      </w:r>
      <w:r w:rsidR="00864C3E">
        <w:t>object</w:t>
      </w:r>
      <w:r w:rsidR="00864C3E" w:rsidRPr="00EA21B0">
        <w:t xml:space="preserve"> </w:t>
      </w:r>
      <w:r w:rsidRPr="00EA21B0">
        <w:t>to help you calculate the travel time.</w:t>
      </w:r>
    </w:p>
    <w:p w14:paraId="4E508A8E" w14:textId="72AF9604" w:rsidR="00826799" w:rsidRDefault="000F243F" w:rsidP="002817AC">
      <w:pPr>
        <w:pStyle w:val="Heading1"/>
      </w:pPr>
      <w:bookmarkStart w:id="9" w:name="_Toc161670154"/>
      <w:r>
        <w:lastRenderedPageBreak/>
        <w:t>Project</w:t>
      </w:r>
      <w:r w:rsidR="00826799">
        <w:t xml:space="preserve"> 3-1</w:t>
      </w:r>
      <w:r w:rsidR="00826799">
        <w:tab/>
        <w:t>Fahrenheit to Celsius</w:t>
      </w:r>
      <w:bookmarkEnd w:id="9"/>
    </w:p>
    <w:p w14:paraId="02E05915" w14:textId="63D4E113" w:rsidR="00826799" w:rsidRDefault="002307A1" w:rsidP="00874BF2">
      <w:pPr>
        <w:pStyle w:val="Exercisetext"/>
      </w:pPr>
      <w:r>
        <w:t>Update the</w:t>
      </w:r>
      <w:r w:rsidR="00200B37">
        <w:t xml:space="preserve"> </w:t>
      </w:r>
      <w:r w:rsidR="002172FD">
        <w:t>Fahrenheit</w:t>
      </w:r>
      <w:r w:rsidR="00200B37">
        <w:t xml:space="preserve"> to Celsius app</w:t>
      </w:r>
      <w:r w:rsidR="00DB29A8">
        <w:t xml:space="preserve"> from project 2-1</w:t>
      </w:r>
      <w:r w:rsidR="00200B37">
        <w:t xml:space="preserve"> </w:t>
      </w:r>
      <w:r>
        <w:t>to validate user entry and to allow</w:t>
      </w:r>
      <w:r w:rsidR="00200B37">
        <w:t xml:space="preserve"> </w:t>
      </w:r>
      <w:r w:rsidR="00045CDE">
        <w:t xml:space="preserve">the user </w:t>
      </w:r>
      <w:r>
        <w:t xml:space="preserve">to </w:t>
      </w:r>
      <w:r w:rsidR="00045CDE">
        <w:t xml:space="preserve">do multiple conversions before ending the </w:t>
      </w:r>
      <w:r w:rsidR="00A7074C">
        <w:t>app</w:t>
      </w:r>
      <w:r w:rsidR="00045CDE">
        <w:t xml:space="preserve">. </w:t>
      </w:r>
    </w:p>
    <w:p w14:paraId="31132FC0" w14:textId="43B6AD38" w:rsidR="002307A1" w:rsidRDefault="002307A1" w:rsidP="00E74B75">
      <w:pPr>
        <w:pStyle w:val="Exercisetext"/>
      </w:pPr>
      <w:r>
        <w:rPr>
          <w:noProof/>
        </w:rPr>
        <w:drawing>
          <wp:inline distT="0" distB="0" distL="0" distR="0" wp14:anchorId="5220038D" wp14:editId="1988AF49">
            <wp:extent cx="3447288" cy="1682496"/>
            <wp:effectExtent l="0" t="0" r="1270" b="0"/>
            <wp:docPr id="19" name="Picture 19" descr="Screenshot:&#10;&#10;Page title: This page says&#10;&#10;Label: Enter Fahrenheit temperature&#10;Or enter x to end app&#10;&#10;Textbox: shows x being entered&#10;&#10;Buttons: OK, 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10;&#10;Page title: This page says&#10;&#10;Label: Enter Fahrenheit temperature&#10;Or enter x to end app&#10;&#10;Textbox: shows x being entered&#10;&#10;Buttons: OK, Cancel"/>
                    <pic:cNvPicPr/>
                  </pic:nvPicPr>
                  <pic:blipFill>
                    <a:blip r:embed="rId12"/>
                    <a:stretch>
                      <a:fillRect/>
                    </a:stretch>
                  </pic:blipFill>
                  <pic:spPr>
                    <a:xfrm>
                      <a:off x="0" y="0"/>
                      <a:ext cx="3447288" cy="1682496"/>
                    </a:xfrm>
                    <a:prstGeom prst="rect">
                      <a:avLst/>
                    </a:prstGeom>
                  </pic:spPr>
                </pic:pic>
              </a:graphicData>
            </a:graphic>
          </wp:inline>
        </w:drawing>
      </w:r>
    </w:p>
    <w:p w14:paraId="7F4D973D" w14:textId="7C41C4F6" w:rsidR="009F759E" w:rsidRDefault="009F759E" w:rsidP="00E74B75">
      <w:pPr>
        <w:pStyle w:val="Exercisetext"/>
      </w:pPr>
      <w:r>
        <w:rPr>
          <w:noProof/>
        </w:rPr>
        <w:drawing>
          <wp:inline distT="0" distB="0" distL="0" distR="0" wp14:anchorId="022E0C67" wp14:editId="4614FCC4">
            <wp:extent cx="3493008" cy="1289304"/>
            <wp:effectExtent l="0" t="0" r="0" b="6350"/>
            <wp:docPr id="13" name="Picture 13" descr="Screenshot:&#10;&#10;Page title: This page says&#10;&#10;Labels: You entered 1000&#10;Entry must range from -100 to +212 &#10;&#10;Button: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10;&#10;Page title: This page says&#10;&#10;Labels: You entered 1000&#10;Entry must range from -100 to +212 &#10;&#10;Button: OK"/>
                    <pic:cNvPicPr/>
                  </pic:nvPicPr>
                  <pic:blipFill>
                    <a:blip r:embed="rId13"/>
                    <a:stretch>
                      <a:fillRect/>
                    </a:stretch>
                  </pic:blipFill>
                  <pic:spPr>
                    <a:xfrm>
                      <a:off x="0" y="0"/>
                      <a:ext cx="3493008" cy="1289304"/>
                    </a:xfrm>
                    <a:prstGeom prst="rect">
                      <a:avLst/>
                    </a:prstGeom>
                  </pic:spPr>
                </pic:pic>
              </a:graphicData>
            </a:graphic>
          </wp:inline>
        </w:drawing>
      </w:r>
    </w:p>
    <w:p w14:paraId="4BD3E204" w14:textId="38F2D485" w:rsidR="00200B37" w:rsidRDefault="00200B37" w:rsidP="00B13758">
      <w:pPr>
        <w:pStyle w:val="Exerciseheading"/>
      </w:pPr>
      <w:r>
        <w:t>Specifications</w:t>
      </w:r>
    </w:p>
    <w:p w14:paraId="50FD46F5" w14:textId="4D93E8B5" w:rsidR="002307A1" w:rsidRDefault="002307A1" w:rsidP="002307A1">
      <w:pPr>
        <w:pStyle w:val="Bulleteditem"/>
      </w:pPr>
      <w:r>
        <w:t>Add a loop to the code so the user can do a series of calculations without restarting the app. To end the app, the user must enter x as the temperature as show</w:t>
      </w:r>
      <w:r w:rsidR="00DB29A8">
        <w:t>n</w:t>
      </w:r>
      <w:r>
        <w:t xml:space="preserve"> in the first dialog above.</w:t>
      </w:r>
    </w:p>
    <w:p w14:paraId="7860A47B" w14:textId="6977B978" w:rsidR="00826799" w:rsidRDefault="00826799" w:rsidP="00EA21B0">
      <w:pPr>
        <w:pStyle w:val="Bulleteditem"/>
      </w:pPr>
      <w:r>
        <w:t xml:space="preserve">Add data validation so </w:t>
      </w:r>
      <w:r w:rsidR="002307A1">
        <w:t>the app</w:t>
      </w:r>
      <w:r>
        <w:t xml:space="preserve"> won’t do the conversion until the user enters a Fahrenheit temperature between -100 and 212. If the entry is invalid, </w:t>
      </w:r>
      <w:r w:rsidR="002307A1">
        <w:t xml:space="preserve">the app should display </w:t>
      </w:r>
      <w:r>
        <w:t xml:space="preserve">a </w:t>
      </w:r>
      <w:r w:rsidR="004025B1">
        <w:t>dialog</w:t>
      </w:r>
      <w:r>
        <w:t xml:space="preserve"> like the </w:t>
      </w:r>
      <w:r w:rsidR="002307A1">
        <w:t xml:space="preserve">second </w:t>
      </w:r>
      <w:r>
        <w:t>one above.</w:t>
      </w:r>
    </w:p>
    <w:p w14:paraId="54FE8D0F" w14:textId="5A806B5E" w:rsidR="000C50FE" w:rsidRDefault="00475578" w:rsidP="002817AC">
      <w:pPr>
        <w:pStyle w:val="Heading1"/>
      </w:pPr>
      <w:bookmarkStart w:id="10" w:name="_Toc161670155"/>
      <w:r>
        <w:lastRenderedPageBreak/>
        <w:t>Project</w:t>
      </w:r>
      <w:r w:rsidR="00B60E6E">
        <w:t xml:space="preserve"> </w:t>
      </w:r>
      <w:r w:rsidR="00444705">
        <w:t>3</w:t>
      </w:r>
      <w:r w:rsidR="000C50FE">
        <w:t>-</w:t>
      </w:r>
      <w:r w:rsidR="00826799">
        <w:t>2</w:t>
      </w:r>
      <w:r w:rsidR="00BB6C7D">
        <w:tab/>
      </w:r>
      <w:r w:rsidR="000C50FE">
        <w:t>Convert number grades to letter grades</w:t>
      </w:r>
      <w:bookmarkEnd w:id="2"/>
      <w:bookmarkEnd w:id="3"/>
      <w:bookmarkEnd w:id="4"/>
      <w:bookmarkEnd w:id="5"/>
      <w:bookmarkEnd w:id="6"/>
      <w:bookmarkEnd w:id="10"/>
    </w:p>
    <w:p w14:paraId="447664CC" w14:textId="42B91757" w:rsidR="00B60E6E" w:rsidRDefault="00CB6784" w:rsidP="00874BF2">
      <w:pPr>
        <w:pStyle w:val="Exercisetext"/>
      </w:pPr>
      <w:r>
        <w:t xml:space="preserve">Create an app </w:t>
      </w:r>
      <w:r w:rsidR="009744F0">
        <w:t>that converts</w:t>
      </w:r>
      <w:r>
        <w:t xml:space="preserve"> number grades to letter grades, as shown below. </w:t>
      </w:r>
    </w:p>
    <w:p w14:paraId="529CF1AC" w14:textId="50E36D9D" w:rsidR="008C5FC7" w:rsidRDefault="00EB529B" w:rsidP="00E74B75">
      <w:pPr>
        <w:pStyle w:val="Exercisetext"/>
      </w:pPr>
      <w:r>
        <w:rPr>
          <w:noProof/>
        </w:rPr>
        <w:drawing>
          <wp:inline distT="0" distB="0" distL="0" distR="0" wp14:anchorId="3FF10736" wp14:editId="243F8A71">
            <wp:extent cx="3483864" cy="1143000"/>
            <wp:effectExtent l="0" t="0" r="2540" b="0"/>
            <wp:docPr id="14" name="Picture 14" descr="Screenshot:&#10;&#10;Page title: This page says&#10;&#10;Label: Grade 92 = A&#10;&#10;Button: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10;&#10;Page title: This page says&#10;&#10;Label: Grade 92 = A&#10;&#10;Button: OK"/>
                    <pic:cNvPicPr/>
                  </pic:nvPicPr>
                  <pic:blipFill>
                    <a:blip r:embed="rId14"/>
                    <a:stretch>
                      <a:fillRect/>
                    </a:stretch>
                  </pic:blipFill>
                  <pic:spPr>
                    <a:xfrm>
                      <a:off x="0" y="0"/>
                      <a:ext cx="3483864" cy="1143000"/>
                    </a:xfrm>
                    <a:prstGeom prst="rect">
                      <a:avLst/>
                    </a:prstGeom>
                  </pic:spPr>
                </pic:pic>
              </a:graphicData>
            </a:graphic>
          </wp:inline>
        </w:drawing>
      </w:r>
    </w:p>
    <w:p w14:paraId="63790F41" w14:textId="77777777" w:rsidR="00B60E6E" w:rsidRDefault="00B60E6E" w:rsidP="00874BF2">
      <w:pPr>
        <w:pStyle w:val="Exercisetext"/>
      </w:pPr>
      <w:r>
        <w:t>To derive the letter grade, you should use this table:</w:t>
      </w:r>
    </w:p>
    <w:p w14:paraId="364B0967" w14:textId="77777777" w:rsidR="000C50FE" w:rsidRDefault="000C50FE" w:rsidP="000C50FE">
      <w:pPr>
        <w:pStyle w:val="Code"/>
      </w:pPr>
      <w:r>
        <w:t>A</w:t>
      </w:r>
      <w:r w:rsidR="00B60E6E">
        <w:tab/>
      </w:r>
      <w:r>
        <w:t>88-100</w:t>
      </w:r>
      <w:r>
        <w:br/>
        <w:t>B</w:t>
      </w:r>
      <w:r w:rsidR="00B60E6E">
        <w:tab/>
      </w:r>
      <w:r>
        <w:t>80-87</w:t>
      </w:r>
      <w:r>
        <w:br/>
        <w:t>C</w:t>
      </w:r>
      <w:r w:rsidR="00B60E6E">
        <w:tab/>
      </w:r>
      <w:r>
        <w:t>6</w:t>
      </w:r>
      <w:r w:rsidR="00B7528D">
        <w:t>8</w:t>
      </w:r>
      <w:r>
        <w:t>-79</w:t>
      </w:r>
      <w:r>
        <w:br/>
        <w:t>D</w:t>
      </w:r>
      <w:r w:rsidR="00B60E6E">
        <w:tab/>
      </w:r>
      <w:r>
        <w:t>60-67</w:t>
      </w:r>
      <w:r>
        <w:br/>
        <w:t>F</w:t>
      </w:r>
      <w:r w:rsidR="00B60E6E">
        <w:tab/>
      </w:r>
      <w:r>
        <w:t>&lt;</w:t>
      </w:r>
      <w:r w:rsidR="00B60E6E">
        <w:t xml:space="preserve"> </w:t>
      </w:r>
      <w:r>
        <w:t>60</w:t>
      </w:r>
    </w:p>
    <w:p w14:paraId="6EAC7489" w14:textId="1FBF93DF" w:rsidR="00C62696" w:rsidRDefault="00C62696" w:rsidP="00B13758">
      <w:pPr>
        <w:pStyle w:val="Exerciseheading"/>
      </w:pPr>
      <w:r>
        <w:t>Specifications</w:t>
      </w:r>
    </w:p>
    <w:p w14:paraId="753764C7" w14:textId="135BC4F0" w:rsidR="00C62696" w:rsidRPr="006577AA" w:rsidRDefault="00C62696" w:rsidP="00EA21B0">
      <w:pPr>
        <w:pStyle w:val="Bulleteditem"/>
      </w:pPr>
      <w:r w:rsidRPr="006577AA">
        <w:t xml:space="preserve">The </w:t>
      </w:r>
      <w:r w:rsidR="002B410C" w:rsidRPr="006577AA">
        <w:t>app</w:t>
      </w:r>
      <w:r w:rsidRPr="006577AA">
        <w:t xml:space="preserve"> should </w:t>
      </w:r>
      <w:r w:rsidR="006163ED">
        <w:t>prompt the user for</w:t>
      </w:r>
      <w:r w:rsidRPr="006577AA">
        <w:t xml:space="preserve"> grades between 0 and 100 until the user enters </w:t>
      </w:r>
      <w:r w:rsidR="00A23AF0" w:rsidRPr="006577AA">
        <w:t>x</w:t>
      </w:r>
      <w:r w:rsidR="00D70909">
        <w:t xml:space="preserve"> or clicks the Cancel button</w:t>
      </w:r>
      <w:r w:rsidRPr="006577AA">
        <w:t>.</w:t>
      </w:r>
    </w:p>
    <w:p w14:paraId="6B6D1C2E" w14:textId="30EF4E52" w:rsidR="00C62696" w:rsidRPr="006577AA" w:rsidRDefault="008C5FC7" w:rsidP="00EA21B0">
      <w:pPr>
        <w:pStyle w:val="Bulleteditem"/>
      </w:pPr>
      <w:r w:rsidRPr="006577AA">
        <w:t>Every time the user enters a grade, the app should display the corresponding letter grade as shown</w:t>
      </w:r>
      <w:r w:rsidR="00854C5F" w:rsidRPr="006577AA">
        <w:t xml:space="preserve"> above.</w:t>
      </w:r>
    </w:p>
    <w:p w14:paraId="18131B9E" w14:textId="720E6441" w:rsidR="00A822B2" w:rsidRPr="00A822B2" w:rsidRDefault="0021683C" w:rsidP="002817AC">
      <w:pPr>
        <w:pStyle w:val="Heading1"/>
      </w:pPr>
      <w:bookmarkStart w:id="11" w:name="_Toc161670156"/>
      <w:r>
        <w:lastRenderedPageBreak/>
        <w:t>Project</w:t>
      </w:r>
      <w:r w:rsidR="001B49CE">
        <w:t xml:space="preserve"> 3-3</w:t>
      </w:r>
      <w:r w:rsidR="001B49CE">
        <w:tab/>
        <w:t>Sum of Numbers</w:t>
      </w:r>
      <w:bookmarkEnd w:id="11"/>
    </w:p>
    <w:p w14:paraId="3017375E" w14:textId="02789837" w:rsidR="00A822B2" w:rsidRDefault="00CB6784" w:rsidP="00874BF2">
      <w:pPr>
        <w:pStyle w:val="Exercisetext"/>
      </w:pPr>
      <w:r>
        <w:t xml:space="preserve">Create an app that sums all of the numbers between 1 and the number entered by the user, as shown below. </w:t>
      </w:r>
    </w:p>
    <w:p w14:paraId="05B3E91E" w14:textId="12A75DB0" w:rsidR="00E55CA6" w:rsidRDefault="004F5DAF" w:rsidP="00E74B75">
      <w:pPr>
        <w:pStyle w:val="Exercisetext"/>
      </w:pPr>
      <w:r>
        <w:rPr>
          <w:noProof/>
        </w:rPr>
        <w:drawing>
          <wp:inline distT="0" distB="0" distL="0" distR="0" wp14:anchorId="39C1E974" wp14:editId="04B672DC">
            <wp:extent cx="3456432" cy="1152144"/>
            <wp:effectExtent l="0" t="0" r="0" b="0"/>
            <wp:docPr id="15" name="Picture 15" descr="Screenshot:&#10;&#10;Page title: This page says&#10;&#10;Label: The sum of the numbers from 1 through 88 is 3916&#10;&#10;Button: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10;&#10;Page title: This page says&#10;&#10;Label: The sum of the numbers from 1 through 88 is 3916&#10;&#10;Button: OK"/>
                    <pic:cNvPicPr/>
                  </pic:nvPicPr>
                  <pic:blipFill>
                    <a:blip r:embed="rId15"/>
                    <a:stretch>
                      <a:fillRect/>
                    </a:stretch>
                  </pic:blipFill>
                  <pic:spPr>
                    <a:xfrm>
                      <a:off x="0" y="0"/>
                      <a:ext cx="3456432" cy="1152144"/>
                    </a:xfrm>
                    <a:prstGeom prst="rect">
                      <a:avLst/>
                    </a:prstGeom>
                  </pic:spPr>
                </pic:pic>
              </a:graphicData>
            </a:graphic>
          </wp:inline>
        </w:drawing>
      </w:r>
    </w:p>
    <w:p w14:paraId="4B90FE34" w14:textId="67106A73" w:rsidR="004F5DAF" w:rsidRDefault="004F5DAF" w:rsidP="00E74B75">
      <w:pPr>
        <w:pStyle w:val="Exercisetext"/>
      </w:pPr>
      <w:r>
        <w:rPr>
          <w:noProof/>
        </w:rPr>
        <w:drawing>
          <wp:inline distT="0" distB="0" distL="0" distR="0" wp14:anchorId="7BD09896" wp14:editId="050A8912">
            <wp:extent cx="3474720" cy="1554480"/>
            <wp:effectExtent l="0" t="0" r="0" b="7620"/>
            <wp:docPr id="16" name="Picture 16" descr="Screenshot:&#10;&#10;Page title: This page says&#10;&#10;Label: Do another sum?&#10;Textbox: shows y being entered&#10;&#10;Buttons: OK, 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10;&#10;Page title: This page says&#10;&#10;Label: Do another sum?&#10;Textbox: shows y being entered&#10;&#10;Buttons: OK, Cancel"/>
                    <pic:cNvPicPr/>
                  </pic:nvPicPr>
                  <pic:blipFill>
                    <a:blip r:embed="rId16"/>
                    <a:stretch>
                      <a:fillRect/>
                    </a:stretch>
                  </pic:blipFill>
                  <pic:spPr>
                    <a:xfrm>
                      <a:off x="0" y="0"/>
                      <a:ext cx="3474720" cy="1554480"/>
                    </a:xfrm>
                    <a:prstGeom prst="rect">
                      <a:avLst/>
                    </a:prstGeom>
                  </pic:spPr>
                </pic:pic>
              </a:graphicData>
            </a:graphic>
          </wp:inline>
        </w:drawing>
      </w:r>
    </w:p>
    <w:p w14:paraId="009DF298" w14:textId="6D703B8E" w:rsidR="00BC0AE8" w:rsidRDefault="00BC0AE8" w:rsidP="00B13758">
      <w:pPr>
        <w:pStyle w:val="Exerciseheading"/>
      </w:pPr>
      <w:r>
        <w:t>Specifications</w:t>
      </w:r>
    </w:p>
    <w:p w14:paraId="6995ADE1" w14:textId="1AEAA412" w:rsidR="00DE4EE8" w:rsidRDefault="00DE4EE8" w:rsidP="00AC1CED">
      <w:pPr>
        <w:pStyle w:val="Bulleteditem"/>
      </w:pPr>
      <w:r>
        <w:t xml:space="preserve">The </w:t>
      </w:r>
      <w:r w:rsidR="002C52A1">
        <w:t>app</w:t>
      </w:r>
      <w:r>
        <w:t xml:space="preserve"> should accept a number between 1 and 100. If the user enters </w:t>
      </w:r>
      <w:r w:rsidR="009A26B4">
        <w:t xml:space="preserve">an invalid number or </w:t>
      </w:r>
      <w:r>
        <w:t>a number outside of this range</w:t>
      </w:r>
      <w:r w:rsidR="00CB6784">
        <w:t>, the app should display an error</w:t>
      </w:r>
      <w:r>
        <w:t>.</w:t>
      </w:r>
    </w:p>
    <w:p w14:paraId="21330FFA" w14:textId="61C13166" w:rsidR="00DE4EE8" w:rsidRDefault="00DE4EE8" w:rsidP="00AC1CED">
      <w:pPr>
        <w:pStyle w:val="Bulleteditem"/>
      </w:pPr>
      <w:r>
        <w:t xml:space="preserve">The </w:t>
      </w:r>
      <w:r w:rsidR="002C52A1">
        <w:t>app</w:t>
      </w:r>
      <w:r>
        <w:t xml:space="preserve"> should sum all of the numbers between 1 and the entered number</w:t>
      </w:r>
      <w:r w:rsidR="00CB6784">
        <w:t xml:space="preserve">, </w:t>
      </w:r>
      <w:r>
        <w:t>display the results</w:t>
      </w:r>
      <w:r w:rsidR="00CB6784">
        <w:t>, and ask the user if they want to do another sum</w:t>
      </w:r>
      <w:r w:rsidR="004F5DAF">
        <w:t>, as shown in the second dialog above.</w:t>
      </w:r>
    </w:p>
    <w:p w14:paraId="03D9C8B4" w14:textId="2137B049" w:rsidR="009A26B4" w:rsidRPr="00DE4EE8" w:rsidRDefault="009A26B4" w:rsidP="00AC1CED">
      <w:pPr>
        <w:pStyle w:val="Bulleteditem"/>
      </w:pPr>
      <w:r>
        <w:t xml:space="preserve">The app should </w:t>
      </w:r>
      <w:r w:rsidR="0068127B">
        <w:t>ensure</w:t>
      </w:r>
      <w:r>
        <w:t xml:space="preserve"> that the user </w:t>
      </w:r>
      <w:r w:rsidR="0068127B">
        <w:t>does</w:t>
      </w:r>
      <w:r>
        <w:t xml:space="preserve"> at least one calculation.</w:t>
      </w:r>
    </w:p>
    <w:p w14:paraId="643D1373" w14:textId="016568CC" w:rsidR="005C6060" w:rsidRDefault="005C6060" w:rsidP="002817AC">
      <w:pPr>
        <w:pStyle w:val="Heading1"/>
      </w:pPr>
      <w:bookmarkStart w:id="12" w:name="_Toc161670157"/>
      <w:bookmarkStart w:id="13" w:name="_Toc428519971"/>
      <w:bookmarkStart w:id="14" w:name="_Toc428521790"/>
      <w:r>
        <w:lastRenderedPageBreak/>
        <w:t>Project 3-</w:t>
      </w:r>
      <w:r w:rsidR="003B706C">
        <w:t>4</w:t>
      </w:r>
      <w:r>
        <w:tab/>
        <w:t>Fizz Buzz</w:t>
      </w:r>
      <w:bookmarkEnd w:id="12"/>
    </w:p>
    <w:p w14:paraId="0FEDA352" w14:textId="55AEF74B" w:rsidR="00C52033" w:rsidRDefault="00C52033" w:rsidP="00874BF2">
      <w:pPr>
        <w:pStyle w:val="Exercisetext"/>
      </w:pPr>
      <w:r>
        <w:t>Create an app based on</w:t>
      </w:r>
      <w:r w:rsidR="00245437">
        <w:t xml:space="preserve"> the Fizz Buzz word game (</w:t>
      </w:r>
      <w:r>
        <w:t>also a famous interview question for programmers</w:t>
      </w:r>
      <w:r w:rsidR="00245437">
        <w:t>)</w:t>
      </w:r>
      <w:r>
        <w:t xml:space="preserve">. The </w:t>
      </w:r>
      <w:r w:rsidR="00245437">
        <w:t>app</w:t>
      </w:r>
      <w:r>
        <w:t xml:space="preserve"> should print to the console the word ‘Fizz’ for multiples of 3, ‘Buzz’ for multiples of 5, and ‘FizzBuzz’ for multiples of both 3 and 5. The app should do this for numbers 1 through 20 as shown below.</w:t>
      </w:r>
    </w:p>
    <w:p w14:paraId="365A1800" w14:textId="71FD55B1" w:rsidR="007724E6" w:rsidRDefault="00D1450F" w:rsidP="00E74B75">
      <w:pPr>
        <w:pStyle w:val="Exercisetext"/>
      </w:pPr>
      <w:r>
        <w:rPr>
          <w:noProof/>
        </w:rPr>
        <w:drawing>
          <wp:inline distT="0" distB="0" distL="0" distR="0" wp14:anchorId="1ECD5047" wp14:editId="253D77D1">
            <wp:extent cx="1819656" cy="4361688"/>
            <wp:effectExtent l="0" t="0" r="9525" b="1270"/>
            <wp:docPr id="17" name="Picture 17" descr="A screenshot of the console in Chrome.&#10;&#10;1&#10;2&#10;3 Fizz&#10;4&#10;5 Buzz&#10;6 Fizz&#10;7&#10;8&#10;9 Fizz&#10;10 Buzz&#10;11&#10;12 Fizz&#10;13&#10;14&#10;15 FizzBuzz&#10;16&#10;17&#10;18 Fizz&#10;19&#10;20 Bu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the console in Chrome.&#10;&#10;1&#10;2&#10;3 Fizz&#10;4&#10;5 Buzz&#10;6 Fizz&#10;7&#10;8&#10;9 Fizz&#10;10 Buzz&#10;11&#10;12 Fizz&#10;13&#10;14&#10;15 FizzBuzz&#10;16&#10;17&#10;18 Fizz&#10;19&#10;20 Buzz"/>
                    <pic:cNvPicPr/>
                  </pic:nvPicPr>
                  <pic:blipFill>
                    <a:blip r:embed="rId17"/>
                    <a:stretch>
                      <a:fillRect/>
                    </a:stretch>
                  </pic:blipFill>
                  <pic:spPr>
                    <a:xfrm>
                      <a:off x="0" y="0"/>
                      <a:ext cx="1819656" cy="4361688"/>
                    </a:xfrm>
                    <a:prstGeom prst="rect">
                      <a:avLst/>
                    </a:prstGeom>
                  </pic:spPr>
                </pic:pic>
              </a:graphicData>
            </a:graphic>
          </wp:inline>
        </w:drawing>
      </w:r>
    </w:p>
    <w:p w14:paraId="60768E2B" w14:textId="4C8A92D3" w:rsidR="00A96235" w:rsidRDefault="00A96235" w:rsidP="00B13758">
      <w:pPr>
        <w:pStyle w:val="Exerciseheading"/>
      </w:pPr>
      <w:r>
        <w:t>Specifications</w:t>
      </w:r>
    </w:p>
    <w:p w14:paraId="67607C72" w14:textId="4BDCC497" w:rsidR="00A96235" w:rsidRDefault="00A96235" w:rsidP="00AC1CED">
      <w:pPr>
        <w:pStyle w:val="Bulleteditem"/>
      </w:pPr>
      <w:r>
        <w:t>The app should evaluate numbers 1 through 20.</w:t>
      </w:r>
    </w:p>
    <w:p w14:paraId="78508519" w14:textId="63404014" w:rsidR="00A96235" w:rsidRDefault="00A96235" w:rsidP="00AC1CED">
      <w:pPr>
        <w:pStyle w:val="Bulleteditem"/>
      </w:pPr>
      <w:r>
        <w:t xml:space="preserve">If the number is divisible by 3 and 5, </w:t>
      </w:r>
      <w:r w:rsidR="00C52033">
        <w:t>print the number followed</w:t>
      </w:r>
      <w:r>
        <w:t xml:space="preserve"> </w:t>
      </w:r>
      <w:r w:rsidR="00C52033">
        <w:t>‘</w:t>
      </w:r>
      <w:r>
        <w:t>FizzBuzz</w:t>
      </w:r>
      <w:r w:rsidR="00C52033">
        <w:t>’</w:t>
      </w:r>
      <w:r>
        <w:t>.</w:t>
      </w:r>
    </w:p>
    <w:p w14:paraId="03957B53" w14:textId="509557FD" w:rsidR="00A96235" w:rsidRDefault="00A96235" w:rsidP="00AC1CED">
      <w:pPr>
        <w:pStyle w:val="Bulleteditem"/>
      </w:pPr>
      <w:r>
        <w:t xml:space="preserve">If the number is divisible by 3 only, print the number followed by </w:t>
      </w:r>
      <w:r w:rsidR="00C52033">
        <w:t>‘</w:t>
      </w:r>
      <w:r>
        <w:t>Fizz</w:t>
      </w:r>
      <w:r w:rsidR="00C52033">
        <w:t>’</w:t>
      </w:r>
      <w:r>
        <w:t>.</w:t>
      </w:r>
    </w:p>
    <w:p w14:paraId="52B1820E" w14:textId="42975221" w:rsidR="00A96235" w:rsidRDefault="00A96235" w:rsidP="00AC1CED">
      <w:pPr>
        <w:pStyle w:val="Bulleteditem"/>
      </w:pPr>
      <w:r>
        <w:t xml:space="preserve">If the number is divisible by 5 only, print the number followed by </w:t>
      </w:r>
      <w:r w:rsidR="00C52033">
        <w:t>‘</w:t>
      </w:r>
      <w:r>
        <w:t>Buzz</w:t>
      </w:r>
      <w:r w:rsidR="00C52033">
        <w:t>’</w:t>
      </w:r>
      <w:r>
        <w:t>.</w:t>
      </w:r>
    </w:p>
    <w:p w14:paraId="2F64E72B" w14:textId="54B70BF4" w:rsidR="00A96235" w:rsidRPr="00A96235" w:rsidRDefault="00A96235" w:rsidP="00AC1CED">
      <w:pPr>
        <w:pStyle w:val="Bulleteditem"/>
      </w:pPr>
      <w:r>
        <w:t xml:space="preserve">If the number is divisible by neither, print </w:t>
      </w:r>
      <w:r w:rsidR="00162A19">
        <w:t>just the number.</w:t>
      </w:r>
    </w:p>
    <w:p w14:paraId="08B12275" w14:textId="53E48215" w:rsidR="00DC6226" w:rsidRDefault="00C07F45" w:rsidP="002817AC">
      <w:pPr>
        <w:pStyle w:val="Heading1"/>
      </w:pPr>
      <w:bookmarkStart w:id="15" w:name="_Toc161670158"/>
      <w:r>
        <w:lastRenderedPageBreak/>
        <w:t>Project</w:t>
      </w:r>
      <w:r w:rsidR="00DC6226">
        <w:t xml:space="preserve"> </w:t>
      </w:r>
      <w:r w:rsidR="00115B59">
        <w:t>4-1</w:t>
      </w:r>
      <w:r w:rsidR="00DC6226">
        <w:tab/>
        <w:t>Use a</w:t>
      </w:r>
      <w:r w:rsidR="003B6F56">
        <w:t xml:space="preserve"> Sales array</w:t>
      </w:r>
      <w:bookmarkEnd w:id="15"/>
    </w:p>
    <w:p w14:paraId="0E838FFD" w14:textId="62E83A24" w:rsidR="003B6F56" w:rsidRDefault="003B6F56" w:rsidP="00874BF2">
      <w:pPr>
        <w:pStyle w:val="Exercisetext"/>
      </w:pPr>
      <w:r>
        <w:t xml:space="preserve">In this </w:t>
      </w:r>
      <w:r w:rsidR="00F172F2">
        <w:t>project</w:t>
      </w:r>
      <w:r>
        <w:t>, you’ll start with five arrays that represent sales regions</w:t>
      </w:r>
      <w:r w:rsidR="004670FE">
        <w:t>. E</w:t>
      </w:r>
      <w:r>
        <w:t>ach array contains four values that represent the quarterly sales for the region. Then, you’ll summarize the data</w:t>
      </w:r>
      <w:r w:rsidR="00690D14">
        <w:t xml:space="preserve"> for the regions</w:t>
      </w:r>
      <w:r w:rsidR="00972413">
        <w:t>, which should look like this:</w:t>
      </w:r>
    </w:p>
    <w:p w14:paraId="68379A33" w14:textId="0455A09A" w:rsidR="003B6F56" w:rsidRDefault="009E08B6" w:rsidP="00E74B75">
      <w:pPr>
        <w:pStyle w:val="Exercisetext"/>
      </w:pPr>
      <w:r>
        <w:rPr>
          <w:noProof/>
        </w:rPr>
        <w:drawing>
          <wp:inline distT="0" distB="0" distL="0" distR="0" wp14:anchorId="63FEE759" wp14:editId="0A0DF94C">
            <wp:extent cx="3456432" cy="2212848"/>
            <wp:effectExtent l="0" t="0" r="0" b="0"/>
            <wp:docPr id="18" name="Picture 18" descr="Screenshot:&#10;&#10;Page title: This page says&#10;&#10;Labels: Sales by Quarter&#10;Q1: $9965&#10;Q2: $7403&#10;Q3: $9478&#10;Q4: $13061&#10;&#10;Annual Sales&#10;$39907 &#10;&#10;Button: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10;&#10;Page title: This page says&#10;&#10;Labels: Sales by Quarter&#10;Q1: $9965&#10;Q2: $7403&#10;Q3: $9478&#10;Q4: $13061&#10;&#10;Annual Sales&#10;$39907 &#10;&#10;Button: OK"/>
                    <pic:cNvPicPr/>
                  </pic:nvPicPr>
                  <pic:blipFill>
                    <a:blip r:embed="rId18"/>
                    <a:stretch>
                      <a:fillRect/>
                    </a:stretch>
                  </pic:blipFill>
                  <pic:spPr>
                    <a:xfrm>
                      <a:off x="0" y="0"/>
                      <a:ext cx="3456432" cy="2212848"/>
                    </a:xfrm>
                    <a:prstGeom prst="rect">
                      <a:avLst/>
                    </a:prstGeom>
                  </pic:spPr>
                </pic:pic>
              </a:graphicData>
            </a:graphic>
          </wp:inline>
        </w:drawing>
      </w:r>
    </w:p>
    <w:p w14:paraId="307AD085" w14:textId="44D67F5F" w:rsidR="00DA68CD" w:rsidRDefault="00DA68CD" w:rsidP="00B13758">
      <w:pPr>
        <w:pStyle w:val="Exerciseheading"/>
      </w:pPr>
      <w:r>
        <w:t>Specifications</w:t>
      </w:r>
    </w:p>
    <w:p w14:paraId="60AA69FC" w14:textId="74BEFB36" w:rsidR="009E16AF" w:rsidRDefault="009744F0" w:rsidP="00625B2D">
      <w:pPr>
        <w:pStyle w:val="Bulleteditem"/>
      </w:pPr>
      <w:r>
        <w:t>Use the</w:t>
      </w:r>
      <w:r w:rsidR="009E08B6">
        <w:t xml:space="preserve"> index.html file</w:t>
      </w:r>
      <w:r w:rsidR="00DA68CD">
        <w:t xml:space="preserve"> in the </w:t>
      </w:r>
      <w:r w:rsidR="009E16AF">
        <w:t>following folder</w:t>
      </w:r>
    </w:p>
    <w:p w14:paraId="23BAF3DA" w14:textId="3FAEA49F" w:rsidR="00DA68CD" w:rsidRDefault="00DA68CD" w:rsidP="00625B2D">
      <w:pPr>
        <w:pStyle w:val="Code"/>
      </w:pPr>
      <w:r>
        <w:t>projects</w:t>
      </w:r>
      <w:r w:rsidR="000566CC">
        <w:t>\</w:t>
      </w:r>
      <w:r w:rsidR="009E16AF">
        <w:t>ch04</w:t>
      </w:r>
      <w:r w:rsidR="000566CC">
        <w:t>\</w:t>
      </w:r>
      <w:r>
        <w:t>sales_arrays</w:t>
      </w:r>
      <w:r w:rsidR="000566CC">
        <w:t>\</w:t>
      </w:r>
    </w:p>
    <w:p w14:paraId="711ECBE8" w14:textId="15376108" w:rsidR="006865C6" w:rsidRDefault="006865C6" w:rsidP="00625B2D">
      <w:pPr>
        <w:pStyle w:val="Bulleteditem"/>
      </w:pPr>
      <w:r>
        <w:t xml:space="preserve">The data for this </w:t>
      </w:r>
      <w:r w:rsidR="00A34225">
        <w:t>app</w:t>
      </w:r>
      <w:r>
        <w:t xml:space="preserve"> is stored in arrays at the top of the </w:t>
      </w:r>
      <w:r w:rsidR="009E08B6">
        <w:t>&lt;script&gt; element</w:t>
      </w:r>
      <w:r w:rsidR="009A2A0E">
        <w:t xml:space="preserve">. Each element in </w:t>
      </w:r>
      <w:r w:rsidR="009E08B6">
        <w:t>each array</w:t>
      </w:r>
      <w:r w:rsidR="009A2A0E">
        <w:t xml:space="preserve"> represents the sales for one quarter. For example, the first element in the region1 array represents the sales for Q1 for region 1.</w:t>
      </w:r>
    </w:p>
    <w:p w14:paraId="031FA6EA" w14:textId="6ED50D8D" w:rsidR="00690D14" w:rsidRDefault="00690D14" w:rsidP="00625B2D">
      <w:pPr>
        <w:pStyle w:val="Bulleteditem"/>
      </w:pPr>
      <w:r>
        <w:t>The displayed sales for Q1 should combine the Q1 sales for each of the five regions, the displayed sales for Q2 should combine the Q2 sales for each of the five regions, and so on.</w:t>
      </w:r>
    </w:p>
    <w:p w14:paraId="2547F1EB" w14:textId="3830CF59" w:rsidR="002948DD" w:rsidRPr="00A77201" w:rsidRDefault="002948DD" w:rsidP="002817AC">
      <w:pPr>
        <w:pStyle w:val="Heading1"/>
      </w:pPr>
      <w:bookmarkStart w:id="16" w:name="_Toc161670159"/>
      <w:bookmarkStart w:id="17" w:name="_Toc473649635"/>
      <w:bookmarkStart w:id="18" w:name="_Toc48732626"/>
      <w:bookmarkStart w:id="19" w:name="_Toc430767298"/>
      <w:bookmarkEnd w:id="13"/>
      <w:bookmarkEnd w:id="14"/>
      <w:r w:rsidRPr="002817AC">
        <w:lastRenderedPageBreak/>
        <w:t>Project 4-2</w:t>
      </w:r>
      <w:r w:rsidRPr="002817AC">
        <w:tab/>
        <w:t xml:space="preserve">Contact </w:t>
      </w:r>
      <w:r w:rsidRPr="00A77201">
        <w:t>Viewer</w:t>
      </w:r>
      <w:bookmarkEnd w:id="16"/>
    </w:p>
    <w:p w14:paraId="4522CDFA" w14:textId="099C0B1D" w:rsidR="002948DD" w:rsidRDefault="00D00D05" w:rsidP="00874BF2">
      <w:pPr>
        <w:pStyle w:val="Exercisetext"/>
      </w:pPr>
      <w:r>
        <w:t xml:space="preserve">In this project, you’ll start </w:t>
      </w:r>
      <w:r w:rsidR="000A7080">
        <w:t>with an array of strings</w:t>
      </w:r>
      <w:r>
        <w:t xml:space="preserve"> that </w:t>
      </w:r>
      <w:r w:rsidR="000A7080">
        <w:t>represent contacts</w:t>
      </w:r>
      <w:r>
        <w:t xml:space="preserve">. </w:t>
      </w:r>
      <w:r w:rsidR="000A7080">
        <w:t>Then</w:t>
      </w:r>
      <w:r w:rsidR="002948DD">
        <w:t xml:space="preserve">, you’ll create an app that </w:t>
      </w:r>
      <w:r w:rsidR="00EB3D82">
        <w:t xml:space="preserve">allows you to view </w:t>
      </w:r>
      <w:r w:rsidR="000A7080">
        <w:t>the data</w:t>
      </w:r>
      <w:r w:rsidR="00EB3D82">
        <w:t xml:space="preserve"> </w:t>
      </w:r>
      <w:r w:rsidR="000A7080">
        <w:t>for the contacts</w:t>
      </w:r>
      <w:r w:rsidR="00EB3D82">
        <w:t>.</w:t>
      </w:r>
      <w:r w:rsidR="00F5296C">
        <w:t xml:space="preserve"> The </w:t>
      </w:r>
      <w:r w:rsidR="005E0171">
        <w:t>dialogs</w:t>
      </w:r>
      <w:r w:rsidR="00F5296C">
        <w:t xml:space="preserve"> below </w:t>
      </w:r>
      <w:r w:rsidR="00BE7B4C">
        <w:t>show</w:t>
      </w:r>
      <w:r w:rsidR="00F5296C">
        <w:t xml:space="preserve"> the interface for this app.</w:t>
      </w:r>
    </w:p>
    <w:p w14:paraId="29CAC3FA" w14:textId="304F480F" w:rsidR="00F5296C" w:rsidRDefault="00A3341D" w:rsidP="00E74B75">
      <w:pPr>
        <w:pStyle w:val="Exercisetext"/>
      </w:pPr>
      <w:r>
        <w:rPr>
          <w:noProof/>
        </w:rPr>
        <w:drawing>
          <wp:inline distT="0" distB="0" distL="0" distR="0" wp14:anchorId="6C8C44BC" wp14:editId="385D149E">
            <wp:extent cx="3465576" cy="2002536"/>
            <wp:effectExtent l="0" t="0" r="1905" b="0"/>
            <wp:docPr id="2" name="Picture 2" descr="Screenshot:&#10;&#10;Page title: This page says&#10;&#10;Label: COMMAND MENU&#10;list - List all contacts&#10;get # - Get contact with the specified number&#10;exit - Exit program&#10;&#10;Textbox: shows &quot;exit&quot; being entered&#10;&#10;Buttons: OK, 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10;&#10;Page title: This page says&#10;&#10;Label: COMMAND MENU&#10;list - List all contacts&#10;get # - Get contact with the specified number&#10;exit - Exit program&#10;&#10;Textbox: shows &quot;exit&quot; being entered&#10;&#10;Buttons: OK, Cancel"/>
                    <pic:cNvPicPr/>
                  </pic:nvPicPr>
                  <pic:blipFill>
                    <a:blip r:embed="rId19"/>
                    <a:stretch>
                      <a:fillRect/>
                    </a:stretch>
                  </pic:blipFill>
                  <pic:spPr>
                    <a:xfrm>
                      <a:off x="0" y="0"/>
                      <a:ext cx="3465576" cy="2002536"/>
                    </a:xfrm>
                    <a:prstGeom prst="rect">
                      <a:avLst/>
                    </a:prstGeom>
                  </pic:spPr>
                </pic:pic>
              </a:graphicData>
            </a:graphic>
          </wp:inline>
        </w:drawing>
      </w:r>
    </w:p>
    <w:p w14:paraId="3757A073" w14:textId="046253E1" w:rsidR="00F5296C" w:rsidRDefault="00D00D05" w:rsidP="00874BF2">
      <w:pPr>
        <w:pStyle w:val="Exercisetext"/>
      </w:pPr>
      <w:r>
        <w:t>User entered ‘list’</w:t>
      </w:r>
    </w:p>
    <w:p w14:paraId="47FBC483" w14:textId="12C18EAB" w:rsidR="00F5296C" w:rsidRDefault="00A3341D" w:rsidP="00E74B75">
      <w:pPr>
        <w:pStyle w:val="Exercisetext"/>
      </w:pPr>
      <w:r>
        <w:rPr>
          <w:noProof/>
        </w:rPr>
        <w:drawing>
          <wp:inline distT="0" distB="0" distL="0" distR="0" wp14:anchorId="268AE3AE" wp14:editId="7FC54BAE">
            <wp:extent cx="3474720" cy="1609344"/>
            <wp:effectExtent l="0" t="0" r="0" b="0"/>
            <wp:docPr id="5" name="Picture 5" descr="Screenshot:&#10;&#10;Page title: This page says&#10;&#10;Label: 1 - Scott&#10;2 - Joel&#10;3 - Mile&#10;&#10;Button: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10;&#10;Page title: This page says&#10;&#10;Label: 1 - Scott&#10;2 - Joel&#10;3 - Mile&#10;&#10;Button: OK"/>
                    <pic:cNvPicPr/>
                  </pic:nvPicPr>
                  <pic:blipFill>
                    <a:blip r:embed="rId20"/>
                    <a:stretch>
                      <a:fillRect/>
                    </a:stretch>
                  </pic:blipFill>
                  <pic:spPr>
                    <a:xfrm>
                      <a:off x="0" y="0"/>
                      <a:ext cx="3474720" cy="1609344"/>
                    </a:xfrm>
                    <a:prstGeom prst="rect">
                      <a:avLst/>
                    </a:prstGeom>
                  </pic:spPr>
                </pic:pic>
              </a:graphicData>
            </a:graphic>
          </wp:inline>
        </w:drawing>
      </w:r>
    </w:p>
    <w:p w14:paraId="5E1ABC7D" w14:textId="1A0BB09D" w:rsidR="00F5296C" w:rsidRDefault="00A3341D" w:rsidP="00874BF2">
      <w:pPr>
        <w:pStyle w:val="Exercisetext"/>
      </w:pPr>
      <w:r>
        <w:t>User entered ‘get 1’</w:t>
      </w:r>
    </w:p>
    <w:p w14:paraId="1C3FCB76" w14:textId="74F4A3C3" w:rsidR="0098373B" w:rsidRDefault="00D00D05" w:rsidP="00874BF2">
      <w:pPr>
        <w:pStyle w:val="Exercisetext"/>
      </w:pPr>
      <w:r>
        <w:rPr>
          <w:noProof/>
        </w:rPr>
        <w:drawing>
          <wp:inline distT="0" distB="0" distL="0" distR="0" wp14:anchorId="683B61F4" wp14:editId="759D014A">
            <wp:extent cx="3474720" cy="1481328"/>
            <wp:effectExtent l="0" t="0" r="0" b="5080"/>
            <wp:docPr id="7" name="Picture 7" descr="Screenshot:&#10;&#10;Page title: This page says&#10;&#10;Label: Contact info for Scott&#10;Email: scott@murach.com&#10;Phone: 1-599-555-5555&#10;&#10;Button: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10;&#10;Page title: This page says&#10;&#10;Label: Contact info for Scott&#10;Email: scott@murach.com&#10;Phone: 1-599-555-5555&#10;&#10;Button: OK"/>
                    <pic:cNvPicPr/>
                  </pic:nvPicPr>
                  <pic:blipFill>
                    <a:blip r:embed="rId21"/>
                    <a:stretch>
                      <a:fillRect/>
                    </a:stretch>
                  </pic:blipFill>
                  <pic:spPr>
                    <a:xfrm>
                      <a:off x="0" y="0"/>
                      <a:ext cx="3474720" cy="1481328"/>
                    </a:xfrm>
                    <a:prstGeom prst="rect">
                      <a:avLst/>
                    </a:prstGeom>
                  </pic:spPr>
                </pic:pic>
              </a:graphicData>
            </a:graphic>
          </wp:inline>
        </w:drawing>
      </w:r>
    </w:p>
    <w:p w14:paraId="50AC7825" w14:textId="4BC344C3" w:rsidR="00D00D05" w:rsidRDefault="00D00D05" w:rsidP="00874BF2">
      <w:pPr>
        <w:pStyle w:val="Exercisetext"/>
      </w:pPr>
      <w:r>
        <w:t>User entered ‘get 15’</w:t>
      </w:r>
    </w:p>
    <w:p w14:paraId="1D31DAC3" w14:textId="64BE3325" w:rsidR="00D00D05" w:rsidRDefault="00D00D05" w:rsidP="00874BF2">
      <w:pPr>
        <w:pStyle w:val="Exercisetext"/>
      </w:pPr>
      <w:r>
        <w:rPr>
          <w:noProof/>
        </w:rPr>
        <w:drawing>
          <wp:inline distT="0" distB="0" distL="0" distR="0" wp14:anchorId="6FBCF98A" wp14:editId="1D188388">
            <wp:extent cx="3456432" cy="1170432"/>
            <wp:effectExtent l="0" t="0" r="0" b="0"/>
            <wp:docPr id="9" name="Picture 9" descr="Screenshot:&#10;&#10;Page title: This page says&#10;&#10;Label: No data for #15&#10;&#10;Button: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10;&#10;Page title: This page says&#10;&#10;Label: No data for #15&#10;&#10;Button: OK"/>
                    <pic:cNvPicPr/>
                  </pic:nvPicPr>
                  <pic:blipFill>
                    <a:blip r:embed="rId22"/>
                    <a:stretch>
                      <a:fillRect/>
                    </a:stretch>
                  </pic:blipFill>
                  <pic:spPr>
                    <a:xfrm>
                      <a:off x="0" y="0"/>
                      <a:ext cx="3456432" cy="1170432"/>
                    </a:xfrm>
                    <a:prstGeom prst="rect">
                      <a:avLst/>
                    </a:prstGeom>
                  </pic:spPr>
                </pic:pic>
              </a:graphicData>
            </a:graphic>
          </wp:inline>
        </w:drawing>
      </w:r>
    </w:p>
    <w:p w14:paraId="443FFB3A" w14:textId="6261EA39" w:rsidR="00454EBF" w:rsidRPr="00A77201" w:rsidRDefault="00454EBF" w:rsidP="00A77201">
      <w:pPr>
        <w:pStyle w:val="Heading2"/>
      </w:pPr>
      <w:r w:rsidRPr="00A77201">
        <w:lastRenderedPageBreak/>
        <w:t>Project 4-2</w:t>
      </w:r>
      <w:r w:rsidRPr="00A77201">
        <w:tab/>
        <w:t>Contact Viewer (continued)</w:t>
      </w:r>
    </w:p>
    <w:p w14:paraId="57B114E1" w14:textId="7E2B0B05" w:rsidR="00D00D05" w:rsidRDefault="00D00D05" w:rsidP="00E74B75">
      <w:pPr>
        <w:pStyle w:val="Exercisetext"/>
      </w:pPr>
      <w:r>
        <w:t>User entered ‘show 1’</w:t>
      </w:r>
    </w:p>
    <w:p w14:paraId="5452AAF0" w14:textId="316EEB83" w:rsidR="00D00D05" w:rsidRDefault="00D00D05" w:rsidP="00E74B75">
      <w:pPr>
        <w:pStyle w:val="Exercisetext"/>
      </w:pPr>
      <w:r>
        <w:rPr>
          <w:noProof/>
        </w:rPr>
        <w:drawing>
          <wp:inline distT="0" distB="0" distL="0" distR="0" wp14:anchorId="074DC2FB" wp14:editId="6C6EBF4D">
            <wp:extent cx="3456432" cy="1161288"/>
            <wp:effectExtent l="0" t="0" r="0" b="1270"/>
            <wp:docPr id="11" name="Picture 11" descr="Screenshot:&#10;&#10;Page title: This page says&#10;&#10;Label: Invalid command&#10;&#10;Button: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10;&#10;Page title: This page says&#10;&#10;Label: Invalid command&#10;&#10;Button: OK"/>
                    <pic:cNvPicPr/>
                  </pic:nvPicPr>
                  <pic:blipFill>
                    <a:blip r:embed="rId23"/>
                    <a:stretch>
                      <a:fillRect/>
                    </a:stretch>
                  </pic:blipFill>
                  <pic:spPr>
                    <a:xfrm>
                      <a:off x="0" y="0"/>
                      <a:ext cx="3456432" cy="1161288"/>
                    </a:xfrm>
                    <a:prstGeom prst="rect">
                      <a:avLst/>
                    </a:prstGeom>
                  </pic:spPr>
                </pic:pic>
              </a:graphicData>
            </a:graphic>
          </wp:inline>
        </w:drawing>
      </w:r>
    </w:p>
    <w:p w14:paraId="0689385C" w14:textId="3F726C1B" w:rsidR="0033644C" w:rsidRDefault="0033644C" w:rsidP="00B13758">
      <w:pPr>
        <w:pStyle w:val="Exerciseheading"/>
      </w:pPr>
      <w:r>
        <w:t>Specifications</w:t>
      </w:r>
    </w:p>
    <w:p w14:paraId="49201558" w14:textId="5144B2D3" w:rsidR="000A7080" w:rsidRDefault="009744F0" w:rsidP="000A7080">
      <w:pPr>
        <w:pStyle w:val="Bulleteditem"/>
      </w:pPr>
      <w:r>
        <w:t xml:space="preserve">Use </w:t>
      </w:r>
      <w:r w:rsidR="000A7080">
        <w:t xml:space="preserve">the </w:t>
      </w:r>
      <w:r w:rsidR="00690D14" w:rsidRPr="00690D14">
        <w:t>contact.js</w:t>
      </w:r>
      <w:r w:rsidR="00690D14">
        <w:t xml:space="preserve"> </w:t>
      </w:r>
      <w:r w:rsidR="000A7080">
        <w:t>file in the following folder</w:t>
      </w:r>
    </w:p>
    <w:p w14:paraId="6EDFB346" w14:textId="6095FF7A" w:rsidR="000A7080" w:rsidRDefault="000A7080" w:rsidP="000A7080">
      <w:pPr>
        <w:pStyle w:val="Code"/>
      </w:pPr>
      <w:r>
        <w:t>projects\ch04\contact_viewer\</w:t>
      </w:r>
    </w:p>
    <w:p w14:paraId="50863EB2" w14:textId="47A51DFB" w:rsidR="000A7080" w:rsidRDefault="000A7080" w:rsidP="00EA21B0">
      <w:pPr>
        <w:pStyle w:val="Bulleteditem"/>
      </w:pPr>
      <w:r>
        <w:t>The data for this app is stored in an array at the top of the script. Each element in the array is a string that stores values for a contact separated by pipe characters (</w:t>
      </w:r>
      <w:r w:rsidRPr="000A7080">
        <w:rPr>
          <w:rFonts w:ascii="Courier New" w:hAnsi="Courier New" w:cs="Courier New"/>
          <w:b/>
          <w:sz w:val="18"/>
          <w:szCs w:val="18"/>
        </w:rPr>
        <w:t>|</w:t>
      </w:r>
      <w:r>
        <w:t xml:space="preserve">). </w:t>
      </w:r>
    </w:p>
    <w:p w14:paraId="69E8BA12" w14:textId="5BC20168" w:rsidR="004C0BC0" w:rsidRDefault="004C0BC0" w:rsidP="000A7080">
      <w:pPr>
        <w:pStyle w:val="Bulleteditem"/>
      </w:pPr>
      <w:r>
        <w:t>The app should display a menu to show the available commands.</w:t>
      </w:r>
    </w:p>
    <w:p w14:paraId="246638C8" w14:textId="21FE7A29" w:rsidR="004C0BC0" w:rsidRDefault="004C0BC0" w:rsidP="00EA21B0">
      <w:pPr>
        <w:pStyle w:val="Bulleteditem"/>
      </w:pPr>
      <w:r>
        <w:t xml:space="preserve">The app should accept commands until the user </w:t>
      </w:r>
      <w:r w:rsidR="000A7080">
        <w:t>enters</w:t>
      </w:r>
      <w:r>
        <w:t xml:space="preserve"> the exit command</w:t>
      </w:r>
      <w:r w:rsidR="000A7080">
        <w:t xml:space="preserve"> or clicks Cancel</w:t>
      </w:r>
      <w:r>
        <w:t>.</w:t>
      </w:r>
    </w:p>
    <w:p w14:paraId="625A8054" w14:textId="3AA12C3E" w:rsidR="004C0BC0" w:rsidRDefault="004C0BC0" w:rsidP="00EA21B0">
      <w:pPr>
        <w:pStyle w:val="Bulleteditem"/>
      </w:pPr>
      <w:r>
        <w:t>The list command should display all users in the contacts array.</w:t>
      </w:r>
    </w:p>
    <w:p w14:paraId="71BD6B57" w14:textId="046EE530" w:rsidR="004C0BC0" w:rsidRDefault="004C0BC0" w:rsidP="00EA21B0">
      <w:pPr>
        <w:pStyle w:val="Bulleteditem"/>
      </w:pPr>
      <w:r>
        <w:t>The get command should display the contact info for the specified contact</w:t>
      </w:r>
      <w:r w:rsidR="000A7080">
        <w:t>, or a message that the contact isn’t found</w:t>
      </w:r>
      <w:r>
        <w:t>.</w:t>
      </w:r>
    </w:p>
    <w:p w14:paraId="2D5B05E1" w14:textId="60C99ED2" w:rsidR="000A7080" w:rsidRDefault="000A7080" w:rsidP="00EA21B0">
      <w:pPr>
        <w:pStyle w:val="Bulleteditem"/>
      </w:pPr>
      <w:r>
        <w:t>Any other command should display an ‘invalid command’ message.</w:t>
      </w:r>
    </w:p>
    <w:p w14:paraId="6FD2D380" w14:textId="5D65C9C1" w:rsidR="00DC5549" w:rsidRDefault="00DC5549" w:rsidP="002817AC">
      <w:pPr>
        <w:pStyle w:val="Heading1"/>
      </w:pPr>
      <w:bookmarkStart w:id="20" w:name="_Toc161670160"/>
      <w:r>
        <w:lastRenderedPageBreak/>
        <w:t>Project 4-3</w:t>
      </w:r>
      <w:r>
        <w:tab/>
        <w:t>Pig Latin Translator</w:t>
      </w:r>
      <w:bookmarkEnd w:id="20"/>
    </w:p>
    <w:p w14:paraId="3708074D" w14:textId="3FADAB2D" w:rsidR="00DC5549" w:rsidRDefault="00132C9C" w:rsidP="00874BF2">
      <w:pPr>
        <w:pStyle w:val="Exercisetext"/>
      </w:pPr>
      <w:r>
        <w:t>C</w:t>
      </w:r>
      <w:r w:rsidR="00DC5549">
        <w:t xml:space="preserve">reate an app that takes input from </w:t>
      </w:r>
      <w:r w:rsidR="009744F0">
        <w:t>the</w:t>
      </w:r>
      <w:r w:rsidR="00DC5549">
        <w:t xml:space="preserve"> user and translates it to Pig Latin.</w:t>
      </w:r>
    </w:p>
    <w:p w14:paraId="35BECF6C" w14:textId="36CD97CB" w:rsidR="00F32CA1" w:rsidRDefault="002F4038" w:rsidP="00874BF2">
      <w:pPr>
        <w:pStyle w:val="Exercisetext"/>
      </w:pPr>
      <w:r>
        <w:rPr>
          <w:noProof/>
        </w:rPr>
        <w:drawing>
          <wp:inline distT="0" distB="0" distL="0" distR="0" wp14:anchorId="08451CD8" wp14:editId="6F0D60AE">
            <wp:extent cx="3438144" cy="1563624"/>
            <wp:effectExtent l="0" t="0" r="0" b="0"/>
            <wp:docPr id="20" name="Picture 20" descr="Screenshot:&#10;&#10;Page title: This page says&#10;&#10;Label: Enter text:&#10;Textbox: shows &quot;Frankincense and Myrrh!&quot; being entered&#10;&#10;Buttons: OK, 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10;&#10;Page title: This page says&#10;&#10;Label: Enter text:&#10;Textbox: shows &quot;Frankincense and Myrrh!&quot; being entered&#10;&#10;Buttons: OK, Cancel"/>
                    <pic:cNvPicPr/>
                  </pic:nvPicPr>
                  <pic:blipFill>
                    <a:blip r:embed="rId24"/>
                    <a:stretch>
                      <a:fillRect/>
                    </a:stretch>
                  </pic:blipFill>
                  <pic:spPr>
                    <a:xfrm>
                      <a:off x="0" y="0"/>
                      <a:ext cx="3438144" cy="1563624"/>
                    </a:xfrm>
                    <a:prstGeom prst="rect">
                      <a:avLst/>
                    </a:prstGeom>
                  </pic:spPr>
                </pic:pic>
              </a:graphicData>
            </a:graphic>
          </wp:inline>
        </w:drawing>
      </w:r>
    </w:p>
    <w:p w14:paraId="06382AA1" w14:textId="49F4A80D" w:rsidR="00DC5549" w:rsidRDefault="002F4038" w:rsidP="00874BF2">
      <w:pPr>
        <w:pStyle w:val="Exercisetext"/>
      </w:pPr>
      <w:r>
        <w:rPr>
          <w:noProof/>
        </w:rPr>
        <w:drawing>
          <wp:inline distT="0" distB="0" distL="0" distR="0" wp14:anchorId="49DFE93E" wp14:editId="01C3FBF7">
            <wp:extent cx="3456432" cy="1609344"/>
            <wp:effectExtent l="0" t="0" r="0" b="0"/>
            <wp:docPr id="21" name="Picture 21" descr="Screenshot:&#10;&#10;Page title: This page says&#10;&#10;Label: Pig Latin Translator&#10;&#10;Entered text: frankincense and myrrh&#10;Pig Latin: ankincensefray andway yrrhmay&#10;&#10;Button: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10;&#10;Page title: This page says&#10;&#10;Label: Pig Latin Translator&#10;&#10;Entered text: frankincense and myrrh&#10;Pig Latin: ankincensefray andway yrrhmay&#10;&#10;Button: OK"/>
                    <pic:cNvPicPr/>
                  </pic:nvPicPr>
                  <pic:blipFill>
                    <a:blip r:embed="rId25"/>
                    <a:stretch>
                      <a:fillRect/>
                    </a:stretch>
                  </pic:blipFill>
                  <pic:spPr>
                    <a:xfrm>
                      <a:off x="0" y="0"/>
                      <a:ext cx="3456432" cy="1609344"/>
                    </a:xfrm>
                    <a:prstGeom prst="rect">
                      <a:avLst/>
                    </a:prstGeom>
                  </pic:spPr>
                </pic:pic>
              </a:graphicData>
            </a:graphic>
          </wp:inline>
        </w:drawing>
      </w:r>
    </w:p>
    <w:p w14:paraId="7996CF2B" w14:textId="1752E7CF" w:rsidR="00F32CA1" w:rsidRDefault="002F4038" w:rsidP="00874BF2">
      <w:pPr>
        <w:pStyle w:val="Exercisetext"/>
      </w:pPr>
      <w:r>
        <w:rPr>
          <w:noProof/>
        </w:rPr>
        <w:drawing>
          <wp:inline distT="0" distB="0" distL="0" distR="0" wp14:anchorId="6DC71233" wp14:editId="4ACE04E7">
            <wp:extent cx="3465576" cy="1545336"/>
            <wp:effectExtent l="0" t="0" r="1905" b="0"/>
            <wp:docPr id="22" name="Picture 22" descr="Screenshot:&#10;&#10;Page title: This page says&#10;&#10;Label: Continue? (y/n):&#10;&#10;Textbox: shows &quot;y&quot; being entered&#10;&#10;Buttons: OK, 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10;&#10;Page title: This page says&#10;&#10;Label: Continue? (y/n):&#10;&#10;Textbox: shows &quot;y&quot; being entered&#10;&#10;Buttons: OK, Cancel"/>
                    <pic:cNvPicPr/>
                  </pic:nvPicPr>
                  <pic:blipFill>
                    <a:blip r:embed="rId26"/>
                    <a:stretch>
                      <a:fillRect/>
                    </a:stretch>
                  </pic:blipFill>
                  <pic:spPr>
                    <a:xfrm>
                      <a:off x="0" y="0"/>
                      <a:ext cx="3465576" cy="1545336"/>
                    </a:xfrm>
                    <a:prstGeom prst="rect">
                      <a:avLst/>
                    </a:prstGeom>
                  </pic:spPr>
                </pic:pic>
              </a:graphicData>
            </a:graphic>
          </wp:inline>
        </w:drawing>
      </w:r>
    </w:p>
    <w:p w14:paraId="784AF03E" w14:textId="7B7ABA70" w:rsidR="00635BC6" w:rsidRDefault="00635BC6" w:rsidP="00B13758">
      <w:pPr>
        <w:pStyle w:val="Exerciseheading"/>
      </w:pPr>
      <w:r>
        <w:t>Specifications</w:t>
      </w:r>
    </w:p>
    <w:p w14:paraId="459EE40C" w14:textId="2DD8F420" w:rsidR="00635BC6" w:rsidRDefault="00635BC6" w:rsidP="00EA21B0">
      <w:pPr>
        <w:pStyle w:val="Bulleteditem"/>
      </w:pPr>
      <w:r>
        <w:t xml:space="preserve">The app should accept </w:t>
      </w:r>
      <w:r w:rsidR="00F26989">
        <w:t>user input</w:t>
      </w:r>
      <w:r>
        <w:t xml:space="preserve"> until the user stops entering “y”</w:t>
      </w:r>
      <w:r w:rsidR="00690D14">
        <w:t xml:space="preserve"> </w:t>
      </w:r>
      <w:r w:rsidR="00D40F8E">
        <w:t>or clicks Cancel</w:t>
      </w:r>
      <w:r w:rsidR="00E10C08">
        <w:t xml:space="preserve"> when asked if they want to continue</w:t>
      </w:r>
      <w:r>
        <w:t>.</w:t>
      </w:r>
    </w:p>
    <w:p w14:paraId="1BA1EDA0" w14:textId="12622B0A" w:rsidR="00D40F8E" w:rsidRDefault="00D40F8E" w:rsidP="00EA21B0">
      <w:pPr>
        <w:pStyle w:val="Bulleteditem"/>
      </w:pPr>
      <w:r>
        <w:t>If the user input is an empty string, the app should prompt the user again.</w:t>
      </w:r>
    </w:p>
    <w:p w14:paraId="4886EC58" w14:textId="0A1F7C85" w:rsidR="00286E72" w:rsidRDefault="00286E72" w:rsidP="00D40F8E">
      <w:pPr>
        <w:pStyle w:val="Bulleteditem"/>
      </w:pPr>
      <w:r>
        <w:t xml:space="preserve">Convert the </w:t>
      </w:r>
      <w:r w:rsidR="00D40F8E">
        <w:t>user input</w:t>
      </w:r>
      <w:r>
        <w:t xml:space="preserve"> to lowercase </w:t>
      </w:r>
      <w:r w:rsidR="00D40F8E">
        <w:t>and remove</w:t>
      </w:r>
      <w:r>
        <w:t xml:space="preserve"> punctuation before translating.</w:t>
      </w:r>
    </w:p>
    <w:p w14:paraId="7B25D9A9" w14:textId="77777777" w:rsidR="00286E72" w:rsidRDefault="00286E72" w:rsidP="00EA21B0">
      <w:pPr>
        <w:pStyle w:val="Bulleteditem"/>
      </w:pPr>
      <w:r>
        <w:t>Assume that words are separated from each other by a single space.</w:t>
      </w:r>
    </w:p>
    <w:p w14:paraId="761C2599" w14:textId="77777777" w:rsidR="00286E72" w:rsidRDefault="00286E72" w:rsidP="00EA21B0">
      <w:pPr>
        <w:pStyle w:val="Bulleteditem"/>
      </w:pPr>
      <w:r>
        <w:t xml:space="preserve">If the word starts with a vowel, just add </w:t>
      </w:r>
      <w:r>
        <w:rPr>
          <w:i/>
        </w:rPr>
        <w:t>way</w:t>
      </w:r>
      <w:r>
        <w:t xml:space="preserve"> to the end of the word.</w:t>
      </w:r>
    </w:p>
    <w:p w14:paraId="30DB4C81" w14:textId="77777777" w:rsidR="00286E72" w:rsidRDefault="00286E72" w:rsidP="00EA21B0">
      <w:pPr>
        <w:pStyle w:val="Bulleteditem"/>
      </w:pPr>
      <w:r>
        <w:t xml:space="preserve">If the word starts with a consonant, move all of the consonants that appear before the first vowel to the end of the word, then add </w:t>
      </w:r>
      <w:r>
        <w:rPr>
          <w:i/>
        </w:rPr>
        <w:t xml:space="preserve">ay </w:t>
      </w:r>
      <w:r>
        <w:t>to the end of the word.</w:t>
      </w:r>
    </w:p>
    <w:p w14:paraId="368E6EA0" w14:textId="64C838BE" w:rsidR="00635BC6" w:rsidRDefault="00286E72" w:rsidP="00EA21B0">
      <w:pPr>
        <w:pStyle w:val="Bulleteditem"/>
      </w:pPr>
      <w:r>
        <w:t xml:space="preserve">If a word starts with the letter </w:t>
      </w:r>
      <w:r>
        <w:rPr>
          <w:i/>
        </w:rPr>
        <w:t>y</w:t>
      </w:r>
      <w:r>
        <w:t xml:space="preserve">, the </w:t>
      </w:r>
      <w:r>
        <w:rPr>
          <w:i/>
        </w:rPr>
        <w:t>y</w:t>
      </w:r>
      <w:r>
        <w:t xml:space="preserve"> should be treated as a consonant. If the </w:t>
      </w:r>
      <w:r>
        <w:rPr>
          <w:i/>
        </w:rPr>
        <w:t>y</w:t>
      </w:r>
      <w:r>
        <w:t xml:space="preserve"> appears anywhere else in the word, it should be treated as a vowel.</w:t>
      </w:r>
    </w:p>
    <w:p w14:paraId="63A1EE96" w14:textId="637419AA" w:rsidR="004A758D" w:rsidRDefault="004A758D" w:rsidP="004A758D">
      <w:pPr>
        <w:pStyle w:val="Heading1"/>
      </w:pPr>
      <w:bookmarkStart w:id="21" w:name="_Toc161670161"/>
      <w:r>
        <w:lastRenderedPageBreak/>
        <w:t>Project 5-1</w:t>
      </w:r>
      <w:r>
        <w:tab/>
        <w:t>Test Scores</w:t>
      </w:r>
      <w:bookmarkEnd w:id="21"/>
    </w:p>
    <w:p w14:paraId="564AEA66" w14:textId="028FE8CD" w:rsidR="004A758D" w:rsidRDefault="004A758D" w:rsidP="004A758D">
      <w:pPr>
        <w:pStyle w:val="Exercisetext"/>
      </w:pPr>
      <w:r>
        <w:t xml:space="preserve">Create an app that </w:t>
      </w:r>
      <w:r w:rsidR="009744F0">
        <w:t>accepts</w:t>
      </w:r>
      <w:r>
        <w:t xml:space="preserve"> a comma-separated list of test scores and displays the list of scores, the low score, the high score, and the average score rounded to 1 decimal</w:t>
      </w:r>
      <w:r w:rsidR="009744F0">
        <w:t>, as shown below</w:t>
      </w:r>
      <w:r>
        <w:t>.</w:t>
      </w:r>
    </w:p>
    <w:p w14:paraId="130F3934" w14:textId="193C5573" w:rsidR="004A758D" w:rsidRDefault="004A758D" w:rsidP="004A758D">
      <w:pPr>
        <w:pStyle w:val="Exercisetext"/>
      </w:pPr>
      <w:r>
        <w:rPr>
          <w:noProof/>
        </w:rPr>
        <w:drawing>
          <wp:inline distT="0" distB="0" distL="0" distR="0" wp14:anchorId="3AA6EA2E" wp14:editId="140F285E">
            <wp:extent cx="3447288" cy="1545336"/>
            <wp:effectExtent l="0" t="0" r="1270" b="0"/>
            <wp:docPr id="25" name="Picture 25" descr="Screenshot:&#10;&#10;Page title: This page says&#10;&#10;Label: Enter test scores separated by commas.&#10;&#10;Textbox: shows &quot;89, 98, 73, 87, 96&quot; being entered&#10;&#10;Buttons: OK, 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10;&#10;Page title: This page says&#10;&#10;Label: Enter test scores separated by commas.&#10;&#10;Textbox: shows &quot;89, 98, 73, 87, 96&quot; being entered&#10;&#10;Buttons: OK, Cancel"/>
                    <pic:cNvPicPr/>
                  </pic:nvPicPr>
                  <pic:blipFill>
                    <a:blip r:embed="rId27"/>
                    <a:stretch>
                      <a:fillRect/>
                    </a:stretch>
                  </pic:blipFill>
                  <pic:spPr>
                    <a:xfrm>
                      <a:off x="0" y="0"/>
                      <a:ext cx="3447288" cy="1545336"/>
                    </a:xfrm>
                    <a:prstGeom prst="rect">
                      <a:avLst/>
                    </a:prstGeom>
                  </pic:spPr>
                </pic:pic>
              </a:graphicData>
            </a:graphic>
          </wp:inline>
        </w:drawing>
      </w:r>
    </w:p>
    <w:p w14:paraId="4A1233D1" w14:textId="2420F788" w:rsidR="004A758D" w:rsidRDefault="004A758D" w:rsidP="004A758D">
      <w:pPr>
        <w:pStyle w:val="Exercisetext"/>
      </w:pPr>
      <w:r>
        <w:rPr>
          <w:noProof/>
        </w:rPr>
        <w:drawing>
          <wp:inline distT="0" distB="0" distL="0" distR="0" wp14:anchorId="1FC4D7AD" wp14:editId="5349A521">
            <wp:extent cx="3465576" cy="1609344"/>
            <wp:effectExtent l="0" t="0" r="1905" b="0"/>
            <wp:docPr id="26" name="Picture 26" descr="Screenshot:&#10;&#10;Page title: This page says&#10;&#10;Label: Scores: 89, 98, 73, 87, 96&#10;Low score = 73&#10;High score = 98&#10;Average score = 88.6&#10;&#10;Button: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10;&#10;Page title: This page says&#10;&#10;Label: Scores: 89, 98, 73, 87, 96&#10;Low score = 73&#10;High score = 98&#10;Average score = 88.6&#10;&#10;Button: OK"/>
                    <pic:cNvPicPr/>
                  </pic:nvPicPr>
                  <pic:blipFill>
                    <a:blip r:embed="rId28"/>
                    <a:stretch>
                      <a:fillRect/>
                    </a:stretch>
                  </pic:blipFill>
                  <pic:spPr>
                    <a:xfrm>
                      <a:off x="0" y="0"/>
                      <a:ext cx="3465576" cy="1609344"/>
                    </a:xfrm>
                    <a:prstGeom prst="rect">
                      <a:avLst/>
                    </a:prstGeom>
                  </pic:spPr>
                </pic:pic>
              </a:graphicData>
            </a:graphic>
          </wp:inline>
        </w:drawing>
      </w:r>
    </w:p>
    <w:p w14:paraId="2CD3C306" w14:textId="77777777" w:rsidR="004A758D" w:rsidRDefault="004A758D" w:rsidP="004A758D">
      <w:pPr>
        <w:pStyle w:val="Exerciseheading"/>
      </w:pPr>
      <w:r>
        <w:t>Specifications</w:t>
      </w:r>
    </w:p>
    <w:p w14:paraId="7E601CA7" w14:textId="2FFDE405" w:rsidR="004A758D" w:rsidRDefault="004A758D" w:rsidP="004A758D">
      <w:pPr>
        <w:pStyle w:val="Bulleteditem"/>
      </w:pPr>
      <w:r>
        <w:t>If the user inputs an empty string or clicks Cancel, the app should display a message that no scores were entered.</w:t>
      </w:r>
    </w:p>
    <w:p w14:paraId="2BA8ED5B" w14:textId="14C37DBA" w:rsidR="004A758D" w:rsidRDefault="004A758D" w:rsidP="004A758D">
      <w:pPr>
        <w:pStyle w:val="Bulleteditem"/>
      </w:pPr>
      <w:r>
        <w:t>Assume that the user enters valid numbers separated by commas.</w:t>
      </w:r>
    </w:p>
    <w:p w14:paraId="74277390" w14:textId="66E83792" w:rsidR="004A758D" w:rsidRDefault="004A758D" w:rsidP="004A758D">
      <w:pPr>
        <w:pStyle w:val="Bulleteditem"/>
      </w:pPr>
      <w:r>
        <w:t>Convert the user entry to an array of scores.</w:t>
      </w:r>
    </w:p>
    <w:p w14:paraId="75A8BCFF" w14:textId="472F3422" w:rsidR="004A758D" w:rsidRDefault="004A758D" w:rsidP="004A758D">
      <w:pPr>
        <w:pStyle w:val="Bulleteditem"/>
      </w:pPr>
      <w:r>
        <w:t>Use the Math.min() and Math.max() methods to get the low and high scores. (Hint: use the spread operator to pass an array to these methods.)</w:t>
      </w:r>
    </w:p>
    <w:p w14:paraId="6312A577" w14:textId="236CF3A1" w:rsidR="004A758D" w:rsidRPr="00635BC6" w:rsidRDefault="004A758D" w:rsidP="004A758D">
      <w:pPr>
        <w:pStyle w:val="Bulleteditem"/>
      </w:pPr>
      <w:r>
        <w:t>Use functions to organize your code.</w:t>
      </w:r>
    </w:p>
    <w:p w14:paraId="7FB2C7FB" w14:textId="144370A8" w:rsidR="009300A0" w:rsidRDefault="004A758D" w:rsidP="002817AC">
      <w:pPr>
        <w:pStyle w:val="Heading1"/>
      </w:pPr>
      <w:bookmarkStart w:id="22" w:name="_Toc161670162"/>
      <w:r>
        <w:lastRenderedPageBreak/>
        <w:t>Project 5-2</w:t>
      </w:r>
      <w:r w:rsidR="009300A0">
        <w:tab/>
        <w:t>Change Calculator</w:t>
      </w:r>
      <w:bookmarkEnd w:id="17"/>
      <w:bookmarkEnd w:id="18"/>
      <w:bookmarkEnd w:id="22"/>
    </w:p>
    <w:p w14:paraId="08AEE1B9" w14:textId="0BB601D9" w:rsidR="009300A0" w:rsidRDefault="00567912" w:rsidP="00874BF2">
      <w:pPr>
        <w:pStyle w:val="Exercisetext"/>
      </w:pPr>
      <w:r>
        <w:t>C</w:t>
      </w:r>
      <w:r w:rsidR="009300A0">
        <w:t xml:space="preserve">reate an </w:t>
      </w:r>
      <w:r w:rsidR="00A7074C">
        <w:t>app</w:t>
      </w:r>
      <w:r w:rsidR="009300A0">
        <w:t xml:space="preserve"> that </w:t>
      </w:r>
      <w:r w:rsidR="00007E43">
        <w:t xml:space="preserve">accepts a number of cents and </w:t>
      </w:r>
      <w:r w:rsidR="009300A0">
        <w:t>displays the minimum number of quarters, dimes, nickels, and pennies that make up the number of cents</w:t>
      </w:r>
      <w:r w:rsidR="00007E43">
        <w:t>, as shown below.</w:t>
      </w:r>
    </w:p>
    <w:p w14:paraId="38161B4C" w14:textId="151B1A9D" w:rsidR="009300A0" w:rsidRDefault="00457BD7" w:rsidP="0034763E">
      <w:pPr>
        <w:pStyle w:val="Exercisetext"/>
      </w:pPr>
      <w:r>
        <w:rPr>
          <w:noProof/>
        </w:rPr>
        <w:drawing>
          <wp:inline distT="0" distB="0" distL="0" distR="0" wp14:anchorId="4BD8BCD8" wp14:editId="7A43C4EE">
            <wp:extent cx="4983480" cy="1965960"/>
            <wp:effectExtent l="0" t="0" r="7620" b="0"/>
            <wp:docPr id="27" name="Picture 27" descr="Screenshot:&#10;&#10;(In big, blue letters) Change Calculator&#10;&#10;Label: Enter number of cents (0-99):&#10;Textbox: shows &quot;67&quot; being entered&#10;&#10;Buttons: Calculate, Clear&#10;&#10;Label: Quarters:&#10;Textbox: shows &quot;2&quot;&#10;&#10;Label: Dimes:&#10;Textbox: shows &quot;1&quot;&#10;&#10;Label: Nickels:&#10;Textbox: shows &quot;1&quot;&#10;&#10;Label: Pennies:&#10;Textbox: shows &quot;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10;&#10;(In big, blue letters) Change Calculator&#10;&#10;Label: Enter number of cents (0-99):&#10;Textbox: shows &quot;67&quot; being entered&#10;&#10;Buttons: Calculate, Clear&#10;&#10;Label: Quarters:&#10;Textbox: shows &quot;2&quot;&#10;&#10;Label: Dimes:&#10;Textbox: shows &quot;1&quot;&#10;&#10;Label: Nickels:&#10;Textbox: shows &quot;1&quot;&#10;&#10;Label: Pennies:&#10;Textbox: shows &quot;2&quot;"/>
                    <pic:cNvPicPr/>
                  </pic:nvPicPr>
                  <pic:blipFill>
                    <a:blip r:embed="rId29"/>
                    <a:stretch>
                      <a:fillRect/>
                    </a:stretch>
                  </pic:blipFill>
                  <pic:spPr>
                    <a:xfrm>
                      <a:off x="0" y="0"/>
                      <a:ext cx="4983480" cy="1965960"/>
                    </a:xfrm>
                    <a:prstGeom prst="rect">
                      <a:avLst/>
                    </a:prstGeom>
                  </pic:spPr>
                </pic:pic>
              </a:graphicData>
            </a:graphic>
          </wp:inline>
        </w:drawing>
      </w:r>
    </w:p>
    <w:p w14:paraId="365C08B2" w14:textId="34FA6965" w:rsidR="009D20D8" w:rsidRDefault="009D20D8" w:rsidP="00B13758">
      <w:pPr>
        <w:pStyle w:val="Exerciseheading"/>
      </w:pPr>
      <w:r>
        <w:t>Specifications</w:t>
      </w:r>
    </w:p>
    <w:p w14:paraId="44F29E71" w14:textId="574BAF37" w:rsidR="00894C30" w:rsidRPr="00894C30" w:rsidRDefault="00007E43" w:rsidP="00AC1CED">
      <w:pPr>
        <w:pStyle w:val="Bulleteditem"/>
      </w:pPr>
      <w:r>
        <w:t>Use</w:t>
      </w:r>
      <w:r w:rsidR="009D20D8" w:rsidRPr="00894C30">
        <w:t xml:space="preserve"> the files in the</w:t>
      </w:r>
      <w:r w:rsidR="00894C30" w:rsidRPr="00894C30">
        <w:t xml:space="preserve"> following folder: </w:t>
      </w:r>
    </w:p>
    <w:p w14:paraId="69682080" w14:textId="3A7D7876" w:rsidR="009D20D8" w:rsidRPr="00894C30" w:rsidRDefault="009D20D8" w:rsidP="00894C30">
      <w:pPr>
        <w:pStyle w:val="Exercisecode"/>
      </w:pPr>
      <w:r w:rsidRPr="00894C30">
        <w:t>projects</w:t>
      </w:r>
      <w:r w:rsidR="000E1BE3" w:rsidRPr="00894C30">
        <w:t>\</w:t>
      </w:r>
      <w:r w:rsidRPr="00894C30">
        <w:t>ch05</w:t>
      </w:r>
      <w:r w:rsidR="000E1BE3" w:rsidRPr="00894C30">
        <w:t>\</w:t>
      </w:r>
      <w:r w:rsidRPr="00894C30">
        <w:t>change_calculator</w:t>
      </w:r>
      <w:r w:rsidR="00B23DF6">
        <w:t>\</w:t>
      </w:r>
    </w:p>
    <w:p w14:paraId="3DE84A8E" w14:textId="1623850C" w:rsidR="009D20D8" w:rsidRPr="00894C30" w:rsidRDefault="003D3FDB" w:rsidP="00AC1CED">
      <w:pPr>
        <w:pStyle w:val="Bulleteditem"/>
      </w:pPr>
      <w:r w:rsidRPr="00894C30">
        <w:t xml:space="preserve">The app should validate the </w:t>
      </w:r>
      <w:r w:rsidR="009361D0">
        <w:t>user input</w:t>
      </w:r>
      <w:r w:rsidRPr="00894C30">
        <w:t xml:space="preserve"> to ensure it falls within the proper range (0-99).</w:t>
      </w:r>
    </w:p>
    <w:p w14:paraId="10B78309" w14:textId="321D6A5E" w:rsidR="003D3FDB" w:rsidRDefault="00296784" w:rsidP="00AC1CED">
      <w:pPr>
        <w:pStyle w:val="Bulleteditem"/>
      </w:pPr>
      <w:r w:rsidRPr="00894C30">
        <w:t xml:space="preserve">The app should always return the minimum </w:t>
      </w:r>
      <w:r w:rsidR="00521CFA" w:rsidRPr="00894C30">
        <w:t>number</w:t>
      </w:r>
      <w:r w:rsidRPr="00894C30">
        <w:t xml:space="preserve"> of coins needed to make the change. </w:t>
      </w:r>
    </w:p>
    <w:p w14:paraId="47A481D2" w14:textId="63E0ADEB" w:rsidR="00567912" w:rsidRPr="00894C30" w:rsidRDefault="00DB03FC" w:rsidP="00AC1CED">
      <w:pPr>
        <w:pStyle w:val="Bulleteditem"/>
      </w:pPr>
      <w:r>
        <w:t>The Clear button should clear both the input and the generated change amounts.</w:t>
      </w:r>
    </w:p>
    <w:p w14:paraId="59ED66B3" w14:textId="29C6740A" w:rsidR="009300A0" w:rsidRPr="00A822B2" w:rsidRDefault="009300A0" w:rsidP="002817AC">
      <w:pPr>
        <w:pStyle w:val="Heading1"/>
      </w:pPr>
      <w:bookmarkStart w:id="23" w:name="_Toc473649637"/>
      <w:bookmarkStart w:id="24" w:name="_Toc48732628"/>
      <w:bookmarkStart w:id="25" w:name="_Toc161670163"/>
      <w:bookmarkEnd w:id="19"/>
      <w:r>
        <w:lastRenderedPageBreak/>
        <w:t>P</w:t>
      </w:r>
      <w:r w:rsidR="004A758D">
        <w:t>roject 5-3</w:t>
      </w:r>
      <w:r>
        <w:tab/>
      </w:r>
      <w:r w:rsidR="00A056DF">
        <w:t>Password G</w:t>
      </w:r>
      <w:r>
        <w:t>enerator</w:t>
      </w:r>
      <w:bookmarkEnd w:id="23"/>
      <w:bookmarkEnd w:id="24"/>
      <w:bookmarkEnd w:id="25"/>
    </w:p>
    <w:p w14:paraId="0389BF37" w14:textId="3C20873D" w:rsidR="009300A0" w:rsidRDefault="009361D0" w:rsidP="00874BF2">
      <w:pPr>
        <w:pStyle w:val="Exercisetext"/>
      </w:pPr>
      <w:r>
        <w:t>Create</w:t>
      </w:r>
      <w:r w:rsidR="009300A0">
        <w:t xml:space="preserve"> an </w:t>
      </w:r>
      <w:r w:rsidR="00A7074C">
        <w:t>app</w:t>
      </w:r>
      <w:r w:rsidR="009300A0">
        <w:t xml:space="preserve"> that generates strong passwords of the length entered by the user</w:t>
      </w:r>
      <w:r w:rsidR="00A519B0">
        <w:t>, as shown below</w:t>
      </w:r>
      <w:r w:rsidR="009300A0">
        <w:t>.</w:t>
      </w:r>
    </w:p>
    <w:p w14:paraId="567960D1" w14:textId="77777777" w:rsidR="009300A0" w:rsidRDefault="00457BD7" w:rsidP="0034763E">
      <w:pPr>
        <w:pStyle w:val="Exercisetext"/>
      </w:pPr>
      <w:r>
        <w:rPr>
          <w:noProof/>
        </w:rPr>
        <w:drawing>
          <wp:inline distT="0" distB="0" distL="0" distR="0" wp14:anchorId="5F106045" wp14:editId="075CE272">
            <wp:extent cx="4325112" cy="1554480"/>
            <wp:effectExtent l="0" t="0" r="0" b="7620"/>
            <wp:docPr id="28" name="Picture 28" descr="Screenshot:&#10;&#10;(In big, blue letters) Generate a strong password&#10;&#10;Label: Number of characters:&#10;Textbox: shows &quot;10&quot; being entered&#10;&#10;Label: Password:&#10;Textbox: shows &quot;HWU!x@2hBn&quot;&#10;&#10;Buttons: Get Password, Cl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10;&#10;(In big, blue letters) Generate a strong password&#10;&#10;Label: Number of characters:&#10;Textbox: shows &quot;10&quot; being entered&#10;&#10;Label: Password:&#10;Textbox: shows &quot;HWU!x@2hBn&quot;&#10;&#10;Buttons: Get Password, Clear"/>
                    <pic:cNvPicPr/>
                  </pic:nvPicPr>
                  <pic:blipFill>
                    <a:blip r:embed="rId30"/>
                    <a:stretch>
                      <a:fillRect/>
                    </a:stretch>
                  </pic:blipFill>
                  <pic:spPr>
                    <a:xfrm>
                      <a:off x="0" y="0"/>
                      <a:ext cx="4325112" cy="1554480"/>
                    </a:xfrm>
                    <a:prstGeom prst="rect">
                      <a:avLst/>
                    </a:prstGeom>
                  </pic:spPr>
                </pic:pic>
              </a:graphicData>
            </a:graphic>
          </wp:inline>
        </w:drawing>
      </w:r>
    </w:p>
    <w:p w14:paraId="677D05E7" w14:textId="315E7D4A" w:rsidR="00244312" w:rsidRDefault="00244312" w:rsidP="00B13758">
      <w:pPr>
        <w:pStyle w:val="Exerciseheading"/>
      </w:pPr>
      <w:r>
        <w:t>Specifications</w:t>
      </w:r>
    </w:p>
    <w:p w14:paraId="08BC8057" w14:textId="690577FD" w:rsidR="00A140CE" w:rsidRDefault="00A519B0" w:rsidP="00263C3B">
      <w:pPr>
        <w:pStyle w:val="Bulleteditem"/>
      </w:pPr>
      <w:r>
        <w:t>Use</w:t>
      </w:r>
      <w:r w:rsidR="004B5BEC">
        <w:t xml:space="preserve"> the files in this folder: </w:t>
      </w:r>
    </w:p>
    <w:p w14:paraId="23743129" w14:textId="372A989B" w:rsidR="009300A0" w:rsidRDefault="000E1BE3" w:rsidP="00A140CE">
      <w:pPr>
        <w:pStyle w:val="Exercisecode"/>
      </w:pPr>
      <w:r>
        <w:t>projects</w:t>
      </w:r>
      <w:r w:rsidR="009300A0">
        <w:t>\ch</w:t>
      </w:r>
      <w:r>
        <w:t>05</w:t>
      </w:r>
      <w:r w:rsidR="009300A0">
        <w:t>\password</w:t>
      </w:r>
      <w:r w:rsidR="00797AE0">
        <w:t>\</w:t>
      </w:r>
    </w:p>
    <w:p w14:paraId="293F368F" w14:textId="29ECB0F2" w:rsidR="009361D0" w:rsidRDefault="009361D0" w:rsidP="009361D0">
      <w:pPr>
        <w:pStyle w:val="Bulleteditem"/>
      </w:pPr>
      <w:r>
        <w:t>The app should validate the user input to ensure it’s a valid number greater than zero.</w:t>
      </w:r>
    </w:p>
    <w:p w14:paraId="5B93F715" w14:textId="0DC2C091" w:rsidR="00D77982" w:rsidRDefault="00D77982" w:rsidP="00263C3B">
      <w:pPr>
        <w:pStyle w:val="Bulleteditem"/>
      </w:pPr>
      <w:r>
        <w:t xml:space="preserve">The </w:t>
      </w:r>
      <w:r w:rsidR="009361D0">
        <w:t>app</w:t>
      </w:r>
      <w:r>
        <w:t xml:space="preserve"> should select random characters from a predefined alphabet of characters that include</w:t>
      </w:r>
      <w:r w:rsidR="0035432B">
        <w:t>s</w:t>
      </w:r>
      <w:r>
        <w:t xml:space="preserve"> numbers, uppercase letters, lowercase letters, and symbols.</w:t>
      </w:r>
    </w:p>
    <w:p w14:paraId="5C241F32" w14:textId="259A3C57" w:rsidR="0064055B" w:rsidRDefault="0064055B" w:rsidP="00263C3B">
      <w:pPr>
        <w:pStyle w:val="Bulleteditem"/>
      </w:pPr>
      <w:r>
        <w:t>The Clear button should clear both the input and the generated password.</w:t>
      </w:r>
    </w:p>
    <w:p w14:paraId="30D8D10B" w14:textId="707A3430" w:rsidR="001F2E3F" w:rsidRDefault="006B41A2" w:rsidP="002817AC">
      <w:pPr>
        <w:pStyle w:val="Heading1"/>
      </w:pPr>
      <w:bookmarkStart w:id="26" w:name="_Toc48732613"/>
      <w:bookmarkStart w:id="27" w:name="_Toc161670164"/>
      <w:bookmarkStart w:id="28" w:name="_Toc428519977"/>
      <w:bookmarkStart w:id="29" w:name="_Toc428521793"/>
      <w:r>
        <w:lastRenderedPageBreak/>
        <w:t>Project 6-1</w:t>
      </w:r>
      <w:r>
        <w:tab/>
      </w:r>
      <w:r w:rsidR="001F2E3F">
        <w:t>Temperature Converter</w:t>
      </w:r>
      <w:bookmarkEnd w:id="26"/>
      <w:bookmarkEnd w:id="27"/>
    </w:p>
    <w:p w14:paraId="08D86BCA" w14:textId="112B4B6A" w:rsidR="001F2E3F" w:rsidRDefault="006B41A2" w:rsidP="00874BF2">
      <w:pPr>
        <w:pStyle w:val="Exercisetext"/>
      </w:pPr>
      <w:r>
        <w:t>Create an app that</w:t>
      </w:r>
      <w:r w:rsidR="001F2E3F">
        <w:t xml:space="preserve"> use</w:t>
      </w:r>
      <w:r>
        <w:t>s</w:t>
      </w:r>
      <w:r w:rsidR="001F2E3F">
        <w:t xml:space="preserve"> radio buttons to determine whether the conversion is from Fahrenheit to Celsius or vice versa.</w:t>
      </w:r>
      <w:r>
        <w:t xml:space="preserve"> The interface should look like the screens below.</w:t>
      </w:r>
    </w:p>
    <w:p w14:paraId="71ABE139" w14:textId="3D9215E4" w:rsidR="001F2E3F" w:rsidRDefault="006B41A2" w:rsidP="00874BF2">
      <w:pPr>
        <w:pStyle w:val="Exercisetext"/>
      </w:pPr>
      <w:r>
        <w:t xml:space="preserve">Fahrenheit to </w:t>
      </w:r>
      <w:r w:rsidR="0035432B">
        <w:t>Celsius</w:t>
      </w:r>
      <w:r w:rsidR="001F2E3F">
        <w:t>:</w:t>
      </w:r>
    </w:p>
    <w:p w14:paraId="69EC346D" w14:textId="4FACB1B6" w:rsidR="001F2E3F" w:rsidRPr="00DA0AE3" w:rsidRDefault="00E859C8" w:rsidP="0034763E">
      <w:pPr>
        <w:pStyle w:val="Exercisetext"/>
      </w:pPr>
      <w:r>
        <w:rPr>
          <w:noProof/>
        </w:rPr>
        <w:drawing>
          <wp:inline distT="0" distB="0" distL="0" distR="0" wp14:anchorId="2F2A7C51" wp14:editId="2DB35F6B">
            <wp:extent cx="3758184" cy="2020824"/>
            <wp:effectExtent l="0" t="0" r="0" b="0"/>
            <wp:docPr id="29" name="Picture 29" descr="Screenshot:&#10;&#10;(In big, blue letters) Convert temperatures&#10;&#10;Radio buttons: Fahrenheit to Celsius, Celsius to Fahrenheit&#10;(First radio button is selected)&#10;&#10;Label: Enter F degrees:&#10;Textbox: shows &quot;100&quot; being entered&#10;&#10;Label: Degrees Celsius:&#10;Textbox: displays &quot;38&quot;&#10;&#10;Button: Con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10;&#10;(In big, blue letters) Convert temperatures&#10;&#10;Radio buttons: Fahrenheit to Celsius, Celsius to Fahrenheit&#10;(First radio button is selected)&#10;&#10;Label: Enter F degrees:&#10;Textbox: shows &quot;100&quot; being entered&#10;&#10;Label: Degrees Celsius:&#10;Textbox: displays &quot;38&quot;&#10;&#10;Button: Convert"/>
                    <pic:cNvPicPr/>
                  </pic:nvPicPr>
                  <pic:blipFill>
                    <a:blip r:embed="rId31"/>
                    <a:stretch>
                      <a:fillRect/>
                    </a:stretch>
                  </pic:blipFill>
                  <pic:spPr>
                    <a:xfrm>
                      <a:off x="0" y="0"/>
                      <a:ext cx="3758184" cy="2020824"/>
                    </a:xfrm>
                    <a:prstGeom prst="rect">
                      <a:avLst/>
                    </a:prstGeom>
                  </pic:spPr>
                </pic:pic>
              </a:graphicData>
            </a:graphic>
          </wp:inline>
        </w:drawing>
      </w:r>
    </w:p>
    <w:p w14:paraId="25A42905" w14:textId="5598FA1A" w:rsidR="001F2E3F" w:rsidRDefault="001F2E3F" w:rsidP="00874BF2">
      <w:pPr>
        <w:pStyle w:val="Exercisetext"/>
      </w:pPr>
      <w:r>
        <w:t>Celsius to Fahrenheit:</w:t>
      </w:r>
    </w:p>
    <w:p w14:paraId="25C65C1E" w14:textId="3BEE8EC6" w:rsidR="001F2E3F" w:rsidRDefault="00E859C8" w:rsidP="0034763E">
      <w:pPr>
        <w:pStyle w:val="Exercisetext"/>
      </w:pPr>
      <w:r>
        <w:rPr>
          <w:noProof/>
        </w:rPr>
        <w:drawing>
          <wp:inline distT="0" distB="0" distL="0" distR="0" wp14:anchorId="49E81912" wp14:editId="655A82BE">
            <wp:extent cx="3785616" cy="2020824"/>
            <wp:effectExtent l="0" t="0" r="5715" b="0"/>
            <wp:docPr id="30" name="Picture 30" descr="Screenshot:&#10;&#10;(In big, blue letters) Convert temperatures&#10;&#10;Radio buttons: Fahrenheit to Celsius, Celsius to Fahrenheit&#10;(Second radio button is selected)&#10;&#10;Label: Enter C degrees:&#10;Textbox: shows &quot;100&quot; being entered&#10;&#10;Label: Degrees Fahrenheit:&#10;Textbox: displays &quot;212&quot;&#10;&#10;Button: Con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10;&#10;(In big, blue letters) Convert temperatures&#10;&#10;Radio buttons: Fahrenheit to Celsius, Celsius to Fahrenheit&#10;(Second radio button is selected)&#10;&#10;Label: Enter C degrees:&#10;Textbox: shows &quot;100&quot; being entered&#10;&#10;Label: Degrees Fahrenheit:&#10;Textbox: displays &quot;212&quot;&#10;&#10;Button: Convert"/>
                    <pic:cNvPicPr/>
                  </pic:nvPicPr>
                  <pic:blipFill>
                    <a:blip r:embed="rId32"/>
                    <a:stretch>
                      <a:fillRect/>
                    </a:stretch>
                  </pic:blipFill>
                  <pic:spPr>
                    <a:xfrm>
                      <a:off x="0" y="0"/>
                      <a:ext cx="3785616" cy="2020824"/>
                    </a:xfrm>
                    <a:prstGeom prst="rect">
                      <a:avLst/>
                    </a:prstGeom>
                  </pic:spPr>
                </pic:pic>
              </a:graphicData>
            </a:graphic>
          </wp:inline>
        </w:drawing>
      </w:r>
    </w:p>
    <w:p w14:paraId="135D5C43" w14:textId="526C63B6" w:rsidR="0068792D" w:rsidRDefault="0068792D" w:rsidP="00B13758">
      <w:pPr>
        <w:pStyle w:val="Exerciseheading"/>
      </w:pPr>
      <w:r>
        <w:t>Specifications</w:t>
      </w:r>
    </w:p>
    <w:p w14:paraId="286D6D86" w14:textId="1EB9634E" w:rsidR="00945C59" w:rsidRDefault="0038541B" w:rsidP="00EA21B0">
      <w:pPr>
        <w:pStyle w:val="Bulleteditem"/>
      </w:pPr>
      <w:r>
        <w:t xml:space="preserve">Use the files in </w:t>
      </w:r>
      <w:r w:rsidR="001F2E3F">
        <w:t>this folder</w:t>
      </w:r>
      <w:r>
        <w:t xml:space="preserve"> to develop this </w:t>
      </w:r>
      <w:r w:rsidR="00A7074C">
        <w:t>app</w:t>
      </w:r>
      <w:r w:rsidR="001F2E3F">
        <w:t>:</w:t>
      </w:r>
      <w:r w:rsidR="004F6900">
        <w:t xml:space="preserve"> </w:t>
      </w:r>
    </w:p>
    <w:p w14:paraId="5ADC9F14" w14:textId="782D409B" w:rsidR="004F6900" w:rsidRDefault="0085681B" w:rsidP="0034763E">
      <w:pPr>
        <w:pStyle w:val="Code"/>
      </w:pPr>
      <w:r>
        <w:t>projects</w:t>
      </w:r>
      <w:r w:rsidR="001F2E3F">
        <w:t>\ch06\convert_temps</w:t>
      </w:r>
      <w:r w:rsidR="00797AE0">
        <w:t>\</w:t>
      </w:r>
    </w:p>
    <w:p w14:paraId="65B6FDC1" w14:textId="77777777" w:rsidR="008E3904" w:rsidRDefault="008E3904" w:rsidP="00EA21B0">
      <w:pPr>
        <w:pStyle w:val="Bulleteditem"/>
      </w:pPr>
      <w:r>
        <w:t>To convert Fahrenheit to Celsius, first subtract 32 from the Fahrenheit temperature. Then, multiply that result by 5/9.</w:t>
      </w:r>
    </w:p>
    <w:p w14:paraId="746D9042" w14:textId="70CE85A4" w:rsidR="00EE0A96" w:rsidRDefault="00EE0A96" w:rsidP="00EA21B0">
      <w:pPr>
        <w:pStyle w:val="Bulleteditem"/>
      </w:pPr>
      <w:r>
        <w:t xml:space="preserve">To convert from Celsius to Fahrenheit, multiply </w:t>
      </w:r>
      <w:r w:rsidR="0035432B">
        <w:t xml:space="preserve">the </w:t>
      </w:r>
      <w:r>
        <w:t>Celsius</w:t>
      </w:r>
      <w:r w:rsidR="0035432B">
        <w:t xml:space="preserve"> temperature</w:t>
      </w:r>
      <w:r>
        <w:t xml:space="preserve"> by 9/5 and add 32.</w:t>
      </w:r>
    </w:p>
    <w:p w14:paraId="48D44901" w14:textId="52A0E690" w:rsidR="008E3904" w:rsidRDefault="008E3904" w:rsidP="00EA21B0">
      <w:pPr>
        <w:pStyle w:val="Bulleteditem"/>
      </w:pPr>
      <w:r>
        <w:t>When the user clicks a radio button, the prompts should change accordingly.</w:t>
      </w:r>
    </w:p>
    <w:p w14:paraId="727EE549" w14:textId="5B1442E2" w:rsidR="00E15B2E" w:rsidRDefault="00E657CC" w:rsidP="00E15B2E">
      <w:pPr>
        <w:pStyle w:val="Bulleteditem"/>
      </w:pPr>
      <w:r>
        <w:t>I</w:t>
      </w:r>
      <w:r w:rsidR="00E15B2E">
        <w:t xml:space="preserve">f the user enters invalid data, </w:t>
      </w:r>
      <w:r w:rsidR="00B54F07">
        <w:t>the app should display an error message</w:t>
      </w:r>
      <w:r w:rsidR="00914034">
        <w:t xml:space="preserve"> below the Convert button.</w:t>
      </w:r>
    </w:p>
    <w:p w14:paraId="11E3996C" w14:textId="5B50A13A" w:rsidR="001F2E3F" w:rsidRPr="00743D32" w:rsidRDefault="006B41A2" w:rsidP="002817AC">
      <w:pPr>
        <w:pStyle w:val="Heading1"/>
      </w:pPr>
      <w:bookmarkStart w:id="30" w:name="_Toc48732614"/>
      <w:bookmarkStart w:id="31" w:name="_Toc161670165"/>
      <w:r>
        <w:lastRenderedPageBreak/>
        <w:t>Project 6-2</w:t>
      </w:r>
      <w:r>
        <w:tab/>
      </w:r>
      <w:r w:rsidR="001F2E3F">
        <w:t>Test Score</w:t>
      </w:r>
      <w:bookmarkEnd w:id="28"/>
      <w:bookmarkEnd w:id="29"/>
      <w:bookmarkEnd w:id="30"/>
      <w:r>
        <w:t>s</w:t>
      </w:r>
      <w:bookmarkEnd w:id="31"/>
    </w:p>
    <w:p w14:paraId="63817922" w14:textId="170C2DC5" w:rsidR="001F2E3F" w:rsidRDefault="006B41A2" w:rsidP="00874BF2">
      <w:pPr>
        <w:pStyle w:val="Exercisetext"/>
      </w:pPr>
      <w:r>
        <w:t xml:space="preserve">Create an app that uses an array for the test scores </w:t>
      </w:r>
      <w:r w:rsidR="001F2E3F">
        <w:t xml:space="preserve">and </w:t>
      </w:r>
      <w:r>
        <w:t>adds</w:t>
      </w:r>
      <w:r w:rsidR="001F2E3F">
        <w:t xml:space="preserve"> nodes to the DOM to display the Results and the Scores. The interface after </w:t>
      </w:r>
      <w:r w:rsidR="009915B4">
        <w:t>adding name</w:t>
      </w:r>
      <w:r w:rsidR="00B7285A">
        <w:t>s</w:t>
      </w:r>
      <w:r w:rsidR="009915B4">
        <w:t xml:space="preserve"> and score</w:t>
      </w:r>
      <w:r w:rsidR="00B7285A">
        <w:t>s</w:t>
      </w:r>
      <w:r w:rsidR="001F2E3F">
        <w:t xml:space="preserve"> should look like this:</w:t>
      </w:r>
    </w:p>
    <w:p w14:paraId="7910F054" w14:textId="06E44482" w:rsidR="001F2E3F" w:rsidRDefault="005746E1" w:rsidP="00E74B75">
      <w:pPr>
        <w:pStyle w:val="Exercisetext"/>
      </w:pPr>
      <w:r>
        <w:rPr>
          <w:noProof/>
        </w:rPr>
        <w:drawing>
          <wp:inline distT="0" distB="0" distL="0" distR="0" wp14:anchorId="7E24DA88" wp14:editId="49055F57">
            <wp:extent cx="4069080" cy="3246120"/>
            <wp:effectExtent l="0" t="0" r="7620" b="0"/>
            <wp:docPr id="31" name="Picture 31" descr="Screenshot:&#10;&#10;(In big, blue letters) Test Scores&#10;&#10;Label: Name:&#10;Textbox: empty&#10;&#10;Label: Score&#10;Textbox: empty&#10;&#10;Buttons: Add, Clear&#10;&#10;Labels:&#10;&#10;Results&#10;Low score = Judy with a score of 77&#10;High score = Anne with a score of 99&#10;Average score = 91&#10;&#10;Scores&#10;Ben    88&#10;Joel    98&#10;Judy    77&#10;An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10;&#10;(In big, blue letters) Test Scores&#10;&#10;Label: Name:&#10;Textbox: empty&#10;&#10;Label: Score&#10;Textbox: empty&#10;&#10;Buttons: Add, Clear&#10;&#10;Labels:&#10;&#10;Results&#10;Low score = Judy with a score of 77&#10;High score = Anne with a score of 99&#10;Average score = 91&#10;&#10;Scores&#10;Ben    88&#10;Joel    98&#10;Judy    77&#10;Anne   99"/>
                    <pic:cNvPicPr/>
                  </pic:nvPicPr>
                  <pic:blipFill>
                    <a:blip r:embed="rId33"/>
                    <a:stretch>
                      <a:fillRect/>
                    </a:stretch>
                  </pic:blipFill>
                  <pic:spPr>
                    <a:xfrm>
                      <a:off x="0" y="0"/>
                      <a:ext cx="4069080" cy="3246120"/>
                    </a:xfrm>
                    <a:prstGeom prst="rect">
                      <a:avLst/>
                    </a:prstGeom>
                  </pic:spPr>
                </pic:pic>
              </a:graphicData>
            </a:graphic>
          </wp:inline>
        </w:drawing>
      </w:r>
    </w:p>
    <w:p w14:paraId="19E0C4B3" w14:textId="003F7D67" w:rsidR="001F2E3F" w:rsidRDefault="001F2E3F" w:rsidP="00874BF2">
      <w:pPr>
        <w:pStyle w:val="Exercisetext"/>
      </w:pPr>
      <w:r>
        <w:t>If the user enters invalid data, it should look like this:</w:t>
      </w:r>
    </w:p>
    <w:p w14:paraId="5EE6B601" w14:textId="3572380B" w:rsidR="001F2E3F" w:rsidRDefault="001A086A" w:rsidP="00E74B75">
      <w:pPr>
        <w:pStyle w:val="Exercisetext"/>
      </w:pPr>
      <w:r>
        <w:rPr>
          <w:noProof/>
        </w:rPr>
        <w:drawing>
          <wp:inline distT="0" distB="0" distL="0" distR="0" wp14:anchorId="350EC66F" wp14:editId="3EDD40A2">
            <wp:extent cx="4059936" cy="1783080"/>
            <wp:effectExtent l="0" t="0" r="0" b="7620"/>
            <wp:docPr id="1024737602" name="Picture 1024737602" descr="Screenshot:&#10;&#10;(In big, blue letters) Test Scores&#10;&#10;Label: Name:&#10;Textbox: empty&#10;Red letters next to textbox: Please enter a name.&#10;&#10;Label: Score&#10;Textbox: empty&#10;Red letters next to textbox: Score must be between 0 and 100.&#10;Buttons: Add, Cl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37602" name="Picture 1024737602" descr="Screenshot:&#10;&#10;(In big, blue letters) Test Scores&#10;&#10;Label: Name:&#10;Textbox: empty&#10;Red letters next to textbox: Please enter a name.&#10;&#10;Label: Score&#10;Textbox: empty&#10;Red letters next to textbox: Score must be between 0 and 100.&#10;Buttons: Add, Clea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9936" cy="1783080"/>
                    </a:xfrm>
                    <a:prstGeom prst="rect">
                      <a:avLst/>
                    </a:prstGeom>
                    <a:noFill/>
                    <a:ln>
                      <a:noFill/>
                    </a:ln>
                  </pic:spPr>
                </pic:pic>
              </a:graphicData>
            </a:graphic>
          </wp:inline>
        </w:drawing>
      </w:r>
    </w:p>
    <w:p w14:paraId="2C2EA979" w14:textId="66C8714B" w:rsidR="00645B81" w:rsidRDefault="00645B81" w:rsidP="00B13758">
      <w:pPr>
        <w:pStyle w:val="Exerciseheading"/>
      </w:pPr>
      <w:r>
        <w:t>Specifications</w:t>
      </w:r>
    </w:p>
    <w:p w14:paraId="151BB137" w14:textId="6C798E11" w:rsidR="0093576D" w:rsidRDefault="006C1932" w:rsidP="000C519D">
      <w:pPr>
        <w:pStyle w:val="Bulleteditem"/>
      </w:pPr>
      <w:r>
        <w:t xml:space="preserve">Use the files </w:t>
      </w:r>
      <w:r w:rsidR="001F2E3F">
        <w:t>in this folder</w:t>
      </w:r>
      <w:r>
        <w:t xml:space="preserve"> to develop this </w:t>
      </w:r>
      <w:r w:rsidR="00A7074C">
        <w:t>app</w:t>
      </w:r>
      <w:r w:rsidR="001F2E3F">
        <w:t>:</w:t>
      </w:r>
      <w:bookmarkStart w:id="32" w:name="_Toc428519978"/>
      <w:r w:rsidR="00645B81">
        <w:t xml:space="preserve"> </w:t>
      </w:r>
    </w:p>
    <w:p w14:paraId="3FEBE882" w14:textId="7B147364" w:rsidR="001F2E3F" w:rsidRDefault="0085681B" w:rsidP="006C142D">
      <w:pPr>
        <w:pStyle w:val="Code"/>
      </w:pPr>
      <w:r>
        <w:t>projects</w:t>
      </w:r>
      <w:r w:rsidR="001F2E3F">
        <w:t>\ch06\test_scores</w:t>
      </w:r>
      <w:bookmarkEnd w:id="32"/>
      <w:r w:rsidR="00797AE0">
        <w:t>\</w:t>
      </w:r>
    </w:p>
    <w:p w14:paraId="063E7831" w14:textId="1F2BFACE" w:rsidR="00645B81" w:rsidRDefault="00C674CB" w:rsidP="000C519D">
      <w:pPr>
        <w:pStyle w:val="Bulleteditem"/>
      </w:pPr>
      <w:r>
        <w:t xml:space="preserve">The app should allow the user to enter scores for multiple users </w:t>
      </w:r>
      <w:r w:rsidR="00B7285A">
        <w:t xml:space="preserve">one at a time </w:t>
      </w:r>
      <w:r>
        <w:t>with the Add button.</w:t>
      </w:r>
    </w:p>
    <w:p w14:paraId="1DFD4DF2" w14:textId="12E7C17B" w:rsidR="00C674CB" w:rsidRDefault="001C6566" w:rsidP="000C519D">
      <w:pPr>
        <w:pStyle w:val="Bulleteditem"/>
      </w:pPr>
      <w:r>
        <w:t xml:space="preserve">When a score is added, the Results section should </w:t>
      </w:r>
      <w:r w:rsidR="00C674CB">
        <w:t>display the</w:t>
      </w:r>
      <w:r w:rsidR="00B7285A">
        <w:t xml:space="preserve"> updated</w:t>
      </w:r>
      <w:r w:rsidR="00C674CB">
        <w:t xml:space="preserve"> </w:t>
      </w:r>
      <w:r>
        <w:t xml:space="preserve">low score, high score, and </w:t>
      </w:r>
      <w:r w:rsidR="00C674CB">
        <w:t>average score</w:t>
      </w:r>
      <w:r>
        <w:t xml:space="preserve">, and the Scores section should display </w:t>
      </w:r>
      <w:r w:rsidR="00C674CB">
        <w:t>all of the entered scores.</w:t>
      </w:r>
    </w:p>
    <w:p w14:paraId="010B66CB" w14:textId="3AD74BD4" w:rsidR="001C6566" w:rsidRDefault="001C6566" w:rsidP="001C6566">
      <w:pPr>
        <w:pStyle w:val="Bulleteditem"/>
      </w:pPr>
      <w:bookmarkStart w:id="33" w:name="_Toc48732615"/>
      <w:r>
        <w:t>The Clear button should clear both the input and the scores and results.</w:t>
      </w:r>
    </w:p>
    <w:p w14:paraId="5843A349" w14:textId="3807A698" w:rsidR="001F2E3F" w:rsidRPr="00743D32" w:rsidRDefault="001F2E3F" w:rsidP="002817AC">
      <w:pPr>
        <w:pStyle w:val="Heading1"/>
      </w:pPr>
      <w:bookmarkStart w:id="34" w:name="_Toc161670166"/>
      <w:r>
        <w:lastRenderedPageBreak/>
        <w:t>Project 6-3</w:t>
      </w:r>
      <w:r>
        <w:tab/>
        <w:t>FAQs</w:t>
      </w:r>
      <w:bookmarkEnd w:id="33"/>
      <w:bookmarkEnd w:id="34"/>
    </w:p>
    <w:p w14:paraId="35DBFC1D" w14:textId="78FF69B7" w:rsidR="001F2E3F" w:rsidRDefault="00505515" w:rsidP="00874BF2">
      <w:pPr>
        <w:pStyle w:val="Exercisetext"/>
      </w:pPr>
      <w:r>
        <w:t>Modify</w:t>
      </w:r>
      <w:r w:rsidR="001F2E3F">
        <w:t xml:space="preserve"> the FAQs </w:t>
      </w:r>
      <w:r w:rsidR="00A7074C">
        <w:t>app</w:t>
      </w:r>
      <w:r>
        <w:t xml:space="preserve"> so</w:t>
      </w:r>
      <w:r w:rsidR="001F2E3F">
        <w:t xml:space="preserve"> only one answer can be displayed at a time. In other words, when the user clicks on a heading to display the answer, the other answers must be hidden. </w:t>
      </w:r>
    </w:p>
    <w:p w14:paraId="5363C125" w14:textId="7BAC7FEB" w:rsidR="001F2E3F" w:rsidRDefault="00CE5093" w:rsidP="00E74B75">
      <w:pPr>
        <w:pStyle w:val="Exercisetext"/>
      </w:pPr>
      <w:r>
        <w:rPr>
          <w:noProof/>
        </w:rPr>
        <w:drawing>
          <wp:inline distT="0" distB="0" distL="0" distR="0" wp14:anchorId="23B443B9" wp14:editId="594D4212">
            <wp:extent cx="5025619" cy="1508760"/>
            <wp:effectExtent l="0" t="0" r="3810" b="0"/>
            <wp:docPr id="1024737601" name="Picture 1024737601" descr="Screenshot:&#10;&#10;JavaScript FAQs&#10;+ What is JavaScript?&#10;- What is jQuery?&#10;   jQuery is a library of the JavaScript functions that you're most likely to need as you develop websites.&#10;+ Why is jQuery so pop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37601" name="Picture 1024737601" descr="Screenshot:&#10;&#10;JavaScript FAQs&#10;+ What is JavaScript?&#10;- What is jQuery?&#10;   jQuery is a library of the JavaScript functions that you're most likely to need as you develop websites.&#10;+ Why is jQuery so popular?"/>
                    <pic:cNvPicPr/>
                  </pic:nvPicPr>
                  <pic:blipFill>
                    <a:blip r:embed="rId35"/>
                    <a:stretch>
                      <a:fillRect/>
                    </a:stretch>
                  </pic:blipFill>
                  <pic:spPr>
                    <a:xfrm>
                      <a:off x="0" y="0"/>
                      <a:ext cx="5025619" cy="1508760"/>
                    </a:xfrm>
                    <a:prstGeom prst="rect">
                      <a:avLst/>
                    </a:prstGeom>
                  </pic:spPr>
                </pic:pic>
              </a:graphicData>
            </a:graphic>
          </wp:inline>
        </w:drawing>
      </w:r>
    </w:p>
    <w:p w14:paraId="3D1BB063" w14:textId="3C064914" w:rsidR="005E3E46" w:rsidRDefault="005E3E46" w:rsidP="00B13758">
      <w:pPr>
        <w:pStyle w:val="Exerciseheading"/>
      </w:pPr>
      <w:r>
        <w:t>Specifications</w:t>
      </w:r>
    </w:p>
    <w:p w14:paraId="018E41CC" w14:textId="37E481BA" w:rsidR="005B7B27" w:rsidRDefault="001F2F30" w:rsidP="000C519D">
      <w:pPr>
        <w:pStyle w:val="Bulleteditem"/>
      </w:pPr>
      <w:r>
        <w:t xml:space="preserve">Use the files in this folder to </w:t>
      </w:r>
      <w:r w:rsidR="00C20918">
        <w:t>modify</w:t>
      </w:r>
      <w:r>
        <w:t xml:space="preserve"> this </w:t>
      </w:r>
      <w:r w:rsidR="00A7074C">
        <w:t>app</w:t>
      </w:r>
      <w:r>
        <w:t>:</w:t>
      </w:r>
      <w:r w:rsidR="002B5C2E">
        <w:t xml:space="preserve"> </w:t>
      </w:r>
    </w:p>
    <w:p w14:paraId="02B827B2" w14:textId="5A9BB18C" w:rsidR="005E3E46" w:rsidRDefault="002B5C2E" w:rsidP="00944234">
      <w:pPr>
        <w:pStyle w:val="Code"/>
      </w:pPr>
      <w:r>
        <w:t>projects\ch06\faqs</w:t>
      </w:r>
      <w:r w:rsidR="00797AE0">
        <w:t>\</w:t>
      </w:r>
    </w:p>
    <w:p w14:paraId="55597DAB" w14:textId="4F06EAC0" w:rsidR="001F2F30" w:rsidRDefault="005A36D5" w:rsidP="000C519D">
      <w:pPr>
        <w:pStyle w:val="Bulleteditem"/>
      </w:pPr>
      <w:r>
        <w:t xml:space="preserve">When </w:t>
      </w:r>
      <w:r w:rsidR="00505515">
        <w:t>one element expands</w:t>
      </w:r>
      <w:r>
        <w:t>, any open element should automatically close.</w:t>
      </w:r>
    </w:p>
    <w:p w14:paraId="142984DC" w14:textId="130115D0" w:rsidR="00DC09A7" w:rsidRPr="00A43A5F" w:rsidRDefault="00DC09A7" w:rsidP="00DC09A7">
      <w:pPr>
        <w:pStyle w:val="Heading1"/>
      </w:pPr>
      <w:bookmarkStart w:id="35" w:name="_Toc469663849"/>
      <w:bookmarkStart w:id="36" w:name="_Toc150419452"/>
      <w:bookmarkStart w:id="37" w:name="_Toc161670167"/>
      <w:r>
        <w:lastRenderedPageBreak/>
        <w:t>Project 6-4:</w:t>
      </w:r>
      <w:bookmarkEnd w:id="35"/>
      <w:r w:rsidR="0021532C">
        <w:tab/>
      </w:r>
      <w:bookmarkEnd w:id="36"/>
      <w:r w:rsidR="00DC58B4">
        <w:t>Tuxedo Cat Coffee</w:t>
      </w:r>
      <w:bookmarkEnd w:id="37"/>
    </w:p>
    <w:p w14:paraId="17DAB222" w14:textId="2B9CAFA8" w:rsidR="00DC09A7" w:rsidRDefault="00AD3896" w:rsidP="00021576">
      <w:pPr>
        <w:pStyle w:val="Normalnon-indented"/>
        <w:spacing w:after="120"/>
        <w:ind w:right="0"/>
      </w:pPr>
      <w:r>
        <w:t>C</w:t>
      </w:r>
      <w:r w:rsidR="00DC09A7">
        <w:t xml:space="preserve">reate an </w:t>
      </w:r>
      <w:r w:rsidR="00A7074C">
        <w:t>app</w:t>
      </w:r>
      <w:r w:rsidR="00DC09A7">
        <w:t xml:space="preserve"> that allows the user to place an order at a fictitious coffee shop named Tuxedo Cat Coffee.</w:t>
      </w:r>
    </w:p>
    <w:p w14:paraId="14076AA1" w14:textId="77777777" w:rsidR="00DC09A7" w:rsidRDefault="00DC09A7" w:rsidP="00DC09A7">
      <w:pPr>
        <w:pStyle w:val="Normalindented"/>
      </w:pPr>
      <w:r>
        <w:rPr>
          <w:noProof/>
        </w:rPr>
        <w:drawing>
          <wp:inline distT="0" distB="0" distL="0" distR="0" wp14:anchorId="49AE1F93" wp14:editId="31D6B5BC">
            <wp:extent cx="3657600" cy="4937760"/>
            <wp:effectExtent l="0" t="0" r="0" b="0"/>
            <wp:docPr id="3" name="Picture 3" descr="Screenshot:&#10;&#10;Label: Menu&#10;Click an item to add it to your order&#10;&#10;Six photos of menu items in a 3x2 grid. The mouse is over the picture in the bottom right, which displays &quot;Scone $2.95&quot; over the image.&#10;&#10;Label: Your Order&#10;Textbox with a scroller: $3.45 - Cappuccino&#10;$2.95 - Scone&#10;&#10;Label: Total: $6.40&#10;&#10;Buttons: Place Order, Clear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10;&#10;Label: Menu&#10;Click an item to add it to your order&#10;&#10;Six photos of menu items in a 3x2 grid. The mouse is over the picture in the bottom right, which displays &quot;Scone $2.95&quot; over the image.&#10;&#10;Label: Your Order&#10;Textbox with a scroller: $3.45 - Cappuccino&#10;$2.95 - Scone&#10;&#10;Label: Total: $6.40&#10;&#10;Buttons: Place Order, Clear Order"/>
                    <pic:cNvPicPr/>
                  </pic:nvPicPr>
                  <pic:blipFill>
                    <a:blip r:embed="rId36">
                      <a:extLst>
                        <a:ext uri="{28A0092B-C50C-407E-A947-70E740481C1C}">
                          <a14:useLocalDpi xmlns:a14="http://schemas.microsoft.com/office/drawing/2010/main" val="0"/>
                        </a:ext>
                      </a:extLst>
                    </a:blip>
                    <a:stretch>
                      <a:fillRect/>
                    </a:stretch>
                  </pic:blipFill>
                  <pic:spPr>
                    <a:xfrm>
                      <a:off x="0" y="0"/>
                      <a:ext cx="3657600" cy="4937760"/>
                    </a:xfrm>
                    <a:prstGeom prst="rect">
                      <a:avLst/>
                    </a:prstGeom>
                  </pic:spPr>
                </pic:pic>
              </a:graphicData>
            </a:graphic>
          </wp:inline>
        </w:drawing>
      </w:r>
    </w:p>
    <w:p w14:paraId="45329C52" w14:textId="73C2ED19" w:rsidR="00B309E9" w:rsidRPr="00477C38" w:rsidRDefault="00B309E9" w:rsidP="00B309E9">
      <w:pPr>
        <w:pStyle w:val="Exerciseheading"/>
      </w:pPr>
      <w:r>
        <w:t>Specifications</w:t>
      </w:r>
    </w:p>
    <w:p w14:paraId="0A713A5C" w14:textId="127F1C59" w:rsidR="002A0BAE" w:rsidRDefault="002A0BAE" w:rsidP="002A0BAE">
      <w:pPr>
        <w:pStyle w:val="Bulleted"/>
      </w:pPr>
      <w:r>
        <w:t xml:space="preserve">Use the files in this folder to develop this </w:t>
      </w:r>
      <w:r w:rsidR="00A7074C">
        <w:t>app</w:t>
      </w:r>
      <w:r>
        <w:t xml:space="preserve">: </w:t>
      </w:r>
    </w:p>
    <w:p w14:paraId="21003A81" w14:textId="5B5DD637" w:rsidR="002A0BAE" w:rsidRDefault="002A0BAE" w:rsidP="002A0BAE">
      <w:pPr>
        <w:pStyle w:val="Code"/>
      </w:pPr>
      <w:r>
        <w:t>projects\ch06\cafe\</w:t>
      </w:r>
    </w:p>
    <w:p w14:paraId="38C4CD39" w14:textId="77BFAA44" w:rsidR="00DC09A7" w:rsidRDefault="00DC09A7" w:rsidP="00DC09A7">
      <w:pPr>
        <w:pStyle w:val="Bulleted"/>
      </w:pPr>
      <w:r>
        <w:t xml:space="preserve">When the </w:t>
      </w:r>
      <w:r w:rsidR="00CB6E48">
        <w:t>mouse</w:t>
      </w:r>
      <w:r>
        <w:t xml:space="preserve"> hovers over one of the images in the menu, another image should be displayed with the description and price of the item. The id attribute of each </w:t>
      </w:r>
      <w:r w:rsidR="00CB6E48">
        <w:t>&lt;img&gt; element</w:t>
      </w:r>
      <w:r>
        <w:t xml:space="preserve"> identifies the image to be displayed when it’s rolled over.</w:t>
      </w:r>
    </w:p>
    <w:p w14:paraId="6BF3FFB0" w14:textId="48EE47FB" w:rsidR="00DC09A7" w:rsidRDefault="00DC09A7" w:rsidP="00DC09A7">
      <w:pPr>
        <w:pStyle w:val="Bulleted"/>
      </w:pPr>
      <w:r>
        <w:t xml:space="preserve">When the user clicks on an image, </w:t>
      </w:r>
      <w:r w:rsidR="00D04F7F">
        <w:t xml:space="preserve">that item should be added to the order list, and </w:t>
      </w:r>
      <w:r>
        <w:t>the order list and order total should be updated and displayed.</w:t>
      </w:r>
    </w:p>
    <w:p w14:paraId="0AA50371" w14:textId="77777777" w:rsidR="00DC09A7" w:rsidRPr="00064B51" w:rsidRDefault="00DC09A7" w:rsidP="00DC09A7">
      <w:pPr>
        <w:pStyle w:val="Bulleted"/>
      </w:pPr>
      <w:r>
        <w:t>If the user clicks the Place Order button, the checkout.html page should be displayed.</w:t>
      </w:r>
    </w:p>
    <w:p w14:paraId="1266FDF6" w14:textId="624CCBB4" w:rsidR="00DC09A7" w:rsidRDefault="00DC09A7" w:rsidP="00FB0EAE">
      <w:pPr>
        <w:pStyle w:val="Bulleted"/>
      </w:pPr>
      <w:r>
        <w:t>If the user clicks the Clear Order button, all of the items should be removed from the order list and the total should be cleared.</w:t>
      </w:r>
    </w:p>
    <w:p w14:paraId="604AD0FB" w14:textId="7FF25B40" w:rsidR="00D2690D" w:rsidRDefault="00D2690D" w:rsidP="002817AC">
      <w:pPr>
        <w:pStyle w:val="Heading1"/>
      </w:pPr>
      <w:bookmarkStart w:id="38" w:name="_Toc431218549"/>
      <w:bookmarkStart w:id="39" w:name="_Toc48732617"/>
      <w:bookmarkStart w:id="40" w:name="_Toc161670168"/>
      <w:bookmarkStart w:id="41" w:name="_Toc430767297"/>
      <w:r>
        <w:lastRenderedPageBreak/>
        <w:t xml:space="preserve">Project </w:t>
      </w:r>
      <w:r w:rsidR="007D4C05">
        <w:t>8</w:t>
      </w:r>
      <w:r w:rsidR="004A4525">
        <w:t>-1</w:t>
      </w:r>
      <w:r>
        <w:tab/>
      </w:r>
      <w:bookmarkEnd w:id="38"/>
      <w:bookmarkEnd w:id="39"/>
      <w:r w:rsidR="0099188E">
        <w:t>Countdown</w:t>
      </w:r>
      <w:bookmarkEnd w:id="40"/>
    </w:p>
    <w:p w14:paraId="3140175C" w14:textId="7F399209" w:rsidR="00D2690D" w:rsidRDefault="0099188E" w:rsidP="00874BF2">
      <w:pPr>
        <w:pStyle w:val="Exercisetext"/>
      </w:pPr>
      <w:r>
        <w:t>Modify the Countdown app from chapter 8 so that events in the future</w:t>
      </w:r>
      <w:r w:rsidR="00D2690D">
        <w:t xml:space="preserve"> display</w:t>
      </w:r>
      <w:r>
        <w:t xml:space="preserve"> the days, hours, minutes, and seconds until the event, updated every second. An event in the future should look like</w:t>
      </w:r>
      <w:r w:rsidR="00D2690D">
        <w:t xml:space="preserve"> this:</w:t>
      </w:r>
    </w:p>
    <w:p w14:paraId="02CCE6AA" w14:textId="5B8D568D" w:rsidR="00D2690D" w:rsidRDefault="0099188E" w:rsidP="00E74B75">
      <w:pPr>
        <w:pStyle w:val="Exercisetext"/>
      </w:pPr>
      <w:r>
        <w:rPr>
          <w:noProof/>
        </w:rPr>
        <w:drawing>
          <wp:inline distT="0" distB="0" distL="0" distR="0" wp14:anchorId="583E4832" wp14:editId="20445BE2">
            <wp:extent cx="3840480" cy="1975104"/>
            <wp:effectExtent l="0" t="0" r="7620" b="6350"/>
            <wp:docPr id="23" name="Picture 23" descr="Screenshot:&#10;&#10;(In big, blue letters) Countdown To...&#10;&#10;Label: Event Name:&#10;Textbox: shows &quot;tax day&quot; entered&#10;&#10;Label: Event Date:&#10;Textbox: shows &quot;4/15/2024&quot; entered&#10;&#10;Button: Countdown!&#10;&#10;(in bold, red letters) 54 day(s), 6 hours, 24 minutes, 45 seconds until tax day (Mon Apr 15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10;&#10;(In big, blue letters) Countdown To...&#10;&#10;Label: Event Name:&#10;Textbox: shows &quot;tax day&quot; entered&#10;&#10;Label: Event Date:&#10;Textbox: shows &quot;4/15/2024&quot; entered&#10;&#10;Button: Countdown!&#10;&#10;(in bold, red letters) 54 day(s), 6 hours, 24 minutes, 45 seconds until tax day (Mon Apr 15 2024)"/>
                    <pic:cNvPicPr/>
                  </pic:nvPicPr>
                  <pic:blipFill>
                    <a:blip r:embed="rId37"/>
                    <a:stretch>
                      <a:fillRect/>
                    </a:stretch>
                  </pic:blipFill>
                  <pic:spPr>
                    <a:xfrm>
                      <a:off x="0" y="0"/>
                      <a:ext cx="3840480" cy="1975104"/>
                    </a:xfrm>
                    <a:prstGeom prst="rect">
                      <a:avLst/>
                    </a:prstGeom>
                  </pic:spPr>
                </pic:pic>
              </a:graphicData>
            </a:graphic>
          </wp:inline>
        </w:drawing>
      </w:r>
    </w:p>
    <w:p w14:paraId="35B7C323" w14:textId="52BCD59A" w:rsidR="00F22DF3" w:rsidRDefault="00F22DF3" w:rsidP="00B13758">
      <w:pPr>
        <w:pStyle w:val="Exerciseheading"/>
      </w:pPr>
      <w:r>
        <w:t>Specifications</w:t>
      </w:r>
    </w:p>
    <w:p w14:paraId="4F6AA80D" w14:textId="77777777" w:rsidR="004A4525" w:rsidRDefault="004A4525" w:rsidP="004A4525">
      <w:pPr>
        <w:pStyle w:val="Bulleted"/>
      </w:pPr>
      <w:r>
        <w:t xml:space="preserve">Use the files in this folder to develop this app: </w:t>
      </w:r>
    </w:p>
    <w:p w14:paraId="32D85AED" w14:textId="56EA3988" w:rsidR="00D2690D" w:rsidRDefault="00335069" w:rsidP="0081705A">
      <w:pPr>
        <w:pStyle w:val="Code"/>
      </w:pPr>
      <w:r>
        <w:t>projects</w:t>
      </w:r>
      <w:r w:rsidR="00D2690D">
        <w:t>\ch0</w:t>
      </w:r>
      <w:r w:rsidR="005C452A">
        <w:t>8</w:t>
      </w:r>
      <w:r w:rsidR="0075104B">
        <w:t>\</w:t>
      </w:r>
      <w:r w:rsidR="0099188E">
        <w:t>countdown</w:t>
      </w:r>
      <w:r w:rsidR="00D2690D">
        <w:t>\</w:t>
      </w:r>
    </w:p>
    <w:p w14:paraId="7387C338" w14:textId="4F6C4B9F" w:rsidR="0075104B" w:rsidRDefault="0099188E" w:rsidP="000C519D">
      <w:pPr>
        <w:pStyle w:val="Bulleteditem"/>
      </w:pPr>
      <w:r>
        <w:t xml:space="preserve">To calculate the </w:t>
      </w:r>
      <w:r w:rsidR="00C119BE">
        <w:t>days, hours, minutes</w:t>
      </w:r>
      <w:r>
        <w:t>,</w:t>
      </w:r>
      <w:r w:rsidR="00C119BE">
        <w:t xml:space="preserve"> and seconds,</w:t>
      </w:r>
      <w:r>
        <w:t xml:space="preserve"> first get the number of seconds between the current date and the event date. Then, use the following values:</w:t>
      </w:r>
    </w:p>
    <w:p w14:paraId="7E3B74A3" w14:textId="3EA8E9A5" w:rsidR="0099188E" w:rsidRDefault="0099188E" w:rsidP="0099188E">
      <w:pPr>
        <w:pStyle w:val="Bulleteditem"/>
        <w:tabs>
          <w:tab w:val="clear" w:pos="360"/>
          <w:tab w:val="num" w:pos="720"/>
        </w:tabs>
        <w:ind w:left="720"/>
      </w:pPr>
      <w:r>
        <w:t>Days = seconds divided by 86400</w:t>
      </w:r>
    </w:p>
    <w:p w14:paraId="2E45D170" w14:textId="1E572B10" w:rsidR="0099188E" w:rsidRDefault="0099188E" w:rsidP="0099188E">
      <w:pPr>
        <w:pStyle w:val="Bulleteditem"/>
        <w:tabs>
          <w:tab w:val="clear" w:pos="360"/>
          <w:tab w:val="num" w:pos="720"/>
        </w:tabs>
        <w:ind w:left="720"/>
      </w:pPr>
      <w:r>
        <w:t>Hours = seconds divided by 3600</w:t>
      </w:r>
    </w:p>
    <w:p w14:paraId="568739ED" w14:textId="71672DDB" w:rsidR="0099188E" w:rsidRDefault="0099188E" w:rsidP="0099188E">
      <w:pPr>
        <w:pStyle w:val="Bulleteditem"/>
        <w:tabs>
          <w:tab w:val="clear" w:pos="360"/>
          <w:tab w:val="num" w:pos="720"/>
        </w:tabs>
        <w:ind w:left="720"/>
      </w:pPr>
      <w:r>
        <w:t>Minutes = seconds divided by 60</w:t>
      </w:r>
    </w:p>
    <w:p w14:paraId="58D5E2AD" w14:textId="04DF930D" w:rsidR="00444F7E" w:rsidRDefault="00712A01" w:rsidP="00444F7E">
      <w:pPr>
        <w:pStyle w:val="Bulleteditem"/>
      </w:pPr>
      <w:r>
        <w:t xml:space="preserve">Clicking the </w:t>
      </w:r>
      <w:r w:rsidR="00444F7E">
        <w:t>Countdown button should cancel any previous interval timers.</w:t>
      </w:r>
    </w:p>
    <w:p w14:paraId="338DC10F" w14:textId="33672FED" w:rsidR="00CF1F6F" w:rsidRDefault="004A4525" w:rsidP="002817AC">
      <w:pPr>
        <w:pStyle w:val="Heading1"/>
      </w:pPr>
      <w:bookmarkStart w:id="42" w:name="_Toc473649636"/>
      <w:bookmarkStart w:id="43" w:name="_Toc48732627"/>
      <w:bookmarkStart w:id="44" w:name="_Toc161670169"/>
      <w:bookmarkEnd w:id="41"/>
      <w:r>
        <w:lastRenderedPageBreak/>
        <w:t>Project 8-2</w:t>
      </w:r>
      <w:r w:rsidR="00CF1F6F">
        <w:tab/>
        <w:t>Calendar</w:t>
      </w:r>
      <w:bookmarkEnd w:id="42"/>
      <w:bookmarkEnd w:id="43"/>
      <w:bookmarkEnd w:id="44"/>
    </w:p>
    <w:p w14:paraId="60343D1B" w14:textId="32EA97E6" w:rsidR="00CF1F6F" w:rsidRDefault="004A4525" w:rsidP="00874BF2">
      <w:pPr>
        <w:pStyle w:val="Exercisetext"/>
      </w:pPr>
      <w:r>
        <w:t>C</w:t>
      </w:r>
      <w:r w:rsidR="00CF1F6F">
        <w:t xml:space="preserve">reate an </w:t>
      </w:r>
      <w:r w:rsidR="00A7074C">
        <w:t>app</w:t>
      </w:r>
      <w:r w:rsidR="00CF1F6F">
        <w:t xml:space="preserve"> that displays a calendar for the current month:</w:t>
      </w:r>
    </w:p>
    <w:p w14:paraId="4F191AC9" w14:textId="414B1E9F" w:rsidR="00CF1F6F" w:rsidRDefault="00784AAF" w:rsidP="00E74B75">
      <w:pPr>
        <w:pStyle w:val="Exercisetext"/>
      </w:pPr>
      <w:r>
        <w:rPr>
          <w:noProof/>
        </w:rPr>
        <w:drawing>
          <wp:inline distT="0" distB="0" distL="0" distR="0" wp14:anchorId="79E28CA1" wp14:editId="4A2ED4E9">
            <wp:extent cx="4325112" cy="3547872"/>
            <wp:effectExtent l="0" t="0" r="0" b="0"/>
            <wp:docPr id="12" name="Picture 12" descr="Screenshot:&#10;&#10;(In big, blue letters) February 2024&#10;&#10;A picture of a calendar for February 2024. The box for day 19 is colored in light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10;&#10;(In big, blue letters) February 2024&#10;&#10;A picture of a calendar for February 2024. The box for day 19 is colored in light blue."/>
                    <pic:cNvPicPr/>
                  </pic:nvPicPr>
                  <pic:blipFill>
                    <a:blip r:embed="rId38"/>
                    <a:stretch>
                      <a:fillRect/>
                    </a:stretch>
                  </pic:blipFill>
                  <pic:spPr>
                    <a:xfrm>
                      <a:off x="0" y="0"/>
                      <a:ext cx="4325112" cy="3547872"/>
                    </a:xfrm>
                    <a:prstGeom prst="rect">
                      <a:avLst/>
                    </a:prstGeom>
                  </pic:spPr>
                </pic:pic>
              </a:graphicData>
            </a:graphic>
          </wp:inline>
        </w:drawing>
      </w:r>
    </w:p>
    <w:p w14:paraId="11257307" w14:textId="77777777" w:rsidR="00CF1F6F" w:rsidRDefault="00CF1F6F" w:rsidP="00874BF2">
      <w:pPr>
        <w:pStyle w:val="Exercisetext"/>
      </w:pPr>
      <w:r w:rsidRPr="0006472C">
        <w:rPr>
          <w:b/>
        </w:rPr>
        <w:t xml:space="preserve">Note: </w:t>
      </w:r>
      <w:r>
        <w:t xml:space="preserve">To build this calendar, you’re going to need the getDay() method of a Date object. This method returns the number of the day of the week (0 for Sunday, 1 for Monday, etc.). </w:t>
      </w:r>
    </w:p>
    <w:p w14:paraId="7AF556DB" w14:textId="754F1F25" w:rsidR="00E85A34" w:rsidRPr="0006472C" w:rsidRDefault="00E85A34" w:rsidP="00B13758">
      <w:pPr>
        <w:pStyle w:val="Exerciseheading"/>
      </w:pPr>
      <w:r>
        <w:t>Specifications</w:t>
      </w:r>
    </w:p>
    <w:p w14:paraId="6638F5B0" w14:textId="38F9C480" w:rsidR="00CF1F6F" w:rsidRDefault="00AF0476" w:rsidP="00AF0476">
      <w:pPr>
        <w:pStyle w:val="Bulleteditem"/>
      </w:pPr>
      <w:r>
        <w:t xml:space="preserve">Use the files in this folder to develop this app: </w:t>
      </w:r>
      <w:r w:rsidR="00E85A34">
        <w:t xml:space="preserve"> </w:t>
      </w:r>
    </w:p>
    <w:p w14:paraId="7DDD5C2B" w14:textId="21F72932" w:rsidR="00E333A1" w:rsidRDefault="00E333A1" w:rsidP="00903737">
      <w:pPr>
        <w:pStyle w:val="Exercisecode"/>
      </w:pPr>
      <w:r>
        <w:t>projects\ch08\calendar</w:t>
      </w:r>
      <w:r w:rsidR="00797AE0">
        <w:t>\</w:t>
      </w:r>
    </w:p>
    <w:p w14:paraId="37F524F9" w14:textId="31A29DEA" w:rsidR="00CA2073" w:rsidRDefault="00CA2073" w:rsidP="003E70F5">
      <w:pPr>
        <w:pStyle w:val="Bulleteditem"/>
      </w:pPr>
      <w:r>
        <w:t>The code should produc</w:t>
      </w:r>
      <w:r w:rsidR="00001974">
        <w:t>e</w:t>
      </w:r>
      <w:r>
        <w:t xml:space="preserve"> the calendar for the current month.</w:t>
      </w:r>
    </w:p>
    <w:p w14:paraId="5947BA4A" w14:textId="0890D983" w:rsidR="00E85A34" w:rsidRDefault="00CA2073" w:rsidP="003E70F5">
      <w:pPr>
        <w:pStyle w:val="Bulleteditem"/>
      </w:pPr>
      <w:r>
        <w:t>Add &lt;tr&gt; and &lt;td&gt; elements to the HTML file to implement the calendar cells.</w:t>
      </w:r>
    </w:p>
    <w:p w14:paraId="344B855A" w14:textId="7306C86C" w:rsidR="00784AAF" w:rsidRDefault="00784AAF" w:rsidP="003E70F5">
      <w:pPr>
        <w:pStyle w:val="Bulleteditem"/>
      </w:pPr>
      <w:r>
        <w:t>Assign the &lt;td&gt; element for today’s date to the “today” CSS class so it displays with a different background color.</w:t>
      </w:r>
    </w:p>
    <w:p w14:paraId="72C670D2" w14:textId="776AC307" w:rsidR="00CF1F6F" w:rsidRDefault="00CF1F6F" w:rsidP="00E85A34">
      <w:pPr>
        <w:pStyle w:val="Exerciselist"/>
        <w:ind w:left="450" w:right="720" w:hanging="360"/>
      </w:pPr>
    </w:p>
    <w:p w14:paraId="168A4734" w14:textId="0A75B0A1" w:rsidR="00D449D1" w:rsidRDefault="00D449D1" w:rsidP="00D449D1">
      <w:pPr>
        <w:pStyle w:val="Heading1"/>
      </w:pPr>
      <w:bookmarkStart w:id="45" w:name="_Toc473649638"/>
      <w:bookmarkStart w:id="46" w:name="_Toc48732629"/>
      <w:bookmarkStart w:id="47" w:name="_Toc161670170"/>
      <w:r>
        <w:lastRenderedPageBreak/>
        <w:t>Project 9-</w:t>
      </w:r>
      <w:r w:rsidR="00877638">
        <w:t>1</w:t>
      </w:r>
      <w:r>
        <w:tab/>
      </w:r>
      <w:bookmarkEnd w:id="45"/>
      <w:bookmarkEnd w:id="46"/>
      <w:r w:rsidR="00877638">
        <w:t>Contact Info</w:t>
      </w:r>
      <w:r w:rsidR="00971FB7">
        <w:t xml:space="preserve"> </w:t>
      </w:r>
      <w:r w:rsidR="004576E1">
        <w:t>with HTML validation</w:t>
      </w:r>
      <w:bookmarkEnd w:id="47"/>
    </w:p>
    <w:p w14:paraId="51DA453F" w14:textId="283897A9" w:rsidR="00D449D1" w:rsidRDefault="00FB584B" w:rsidP="00D449D1">
      <w:pPr>
        <w:pStyle w:val="Exercisetext"/>
      </w:pPr>
      <w:r>
        <w:t>Create a Contact Info app that uses HTML data validation to validate the user’s entries</w:t>
      </w:r>
      <w:r w:rsidR="00D449D1">
        <w:t>.</w:t>
      </w:r>
      <w:r>
        <w:t xml:space="preserve"> This app should use HTML only, no JavaScript.</w:t>
      </w:r>
    </w:p>
    <w:p w14:paraId="3D9F53EF" w14:textId="12C1983B" w:rsidR="00D449D1" w:rsidRDefault="00A103C7" w:rsidP="00D449D1">
      <w:pPr>
        <w:pStyle w:val="Exercisetext"/>
      </w:pPr>
      <w:r>
        <w:rPr>
          <w:noProof/>
        </w:rPr>
        <w:drawing>
          <wp:inline distT="0" distB="0" distL="0" distR="0" wp14:anchorId="27F9C6BC" wp14:editId="6A5768B5">
            <wp:extent cx="5029200" cy="2389407"/>
            <wp:effectExtent l="0" t="0" r="0" b="0"/>
            <wp:docPr id="1024737606" name="Picture 1024737606" descr="Screenshot:&#10;&#10;(In big, blue letters) My Contact Info&#10;&#10;Label: Name:&#10;Textbox: shows &quot;Grace&quot; entered&#10;&#10;Label: E-Mail:&#10;Textbox: shows &quot;grace@hotmail.com&quot; entered&#10;&#10;Label: Mobile phone:&#10;Textbox: shows &quot;555-1234&quot; entered, and a popup notification that says &quot;Please match the requested format. nnn-nnn-nnnn&quot;&#10;&#10;Label: Zip Code&#10;Textbox is obscured by the popup.&#10;&#10;Label: Date of Birth:&#10;Textbox is obscured by the popup, but uses a default date picker.&#10;&#10;Buttons: Save, 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37606" name="Picture 1024737606" descr="Screenshot:&#10;&#10;(In big, blue letters) My Contact Info&#10;&#10;Label: Name:&#10;Textbox: shows &quot;Grace&quot; entered&#10;&#10;Label: E-Mail:&#10;Textbox: shows &quot;grace@hotmail.com&quot; entered&#10;&#10;Label: Mobile phone:&#10;Textbox: shows &quot;555-1234&quot; entered, and a popup notification that says &quot;Please match the requested format. nnn-nnn-nnnn&quot;&#10;&#10;Label: Zip Code&#10;Textbox is obscured by the popup.&#10;&#10;Label: Date of Birth:&#10;Textbox is obscured by the popup, but uses a default date picker.&#10;&#10;Buttons: Save, Reset"/>
                    <pic:cNvPicPr/>
                  </pic:nvPicPr>
                  <pic:blipFill>
                    <a:blip r:embed="rId39"/>
                    <a:stretch>
                      <a:fillRect/>
                    </a:stretch>
                  </pic:blipFill>
                  <pic:spPr>
                    <a:xfrm>
                      <a:off x="0" y="0"/>
                      <a:ext cx="5029200" cy="2389407"/>
                    </a:xfrm>
                    <a:prstGeom prst="rect">
                      <a:avLst/>
                    </a:prstGeom>
                  </pic:spPr>
                </pic:pic>
              </a:graphicData>
            </a:graphic>
          </wp:inline>
        </w:drawing>
      </w:r>
    </w:p>
    <w:p w14:paraId="2463CDB2" w14:textId="77777777" w:rsidR="00D449D1" w:rsidRDefault="00D449D1" w:rsidP="00D449D1">
      <w:pPr>
        <w:pStyle w:val="Exerciseheading"/>
      </w:pPr>
      <w:r>
        <w:t>Specifications</w:t>
      </w:r>
    </w:p>
    <w:p w14:paraId="23D6DF49" w14:textId="77777777" w:rsidR="00D449D1" w:rsidRDefault="00D449D1" w:rsidP="00D449D1">
      <w:pPr>
        <w:pStyle w:val="Bulleteditem"/>
      </w:pPr>
      <w:r>
        <w:t>Use the files in this folder to start your program:</w:t>
      </w:r>
    </w:p>
    <w:p w14:paraId="0540C126" w14:textId="43D35794" w:rsidR="00D449D1" w:rsidRDefault="00D449D1" w:rsidP="00D449D1">
      <w:pPr>
        <w:pStyle w:val="Exercisecode"/>
      </w:pPr>
      <w:r>
        <w:t>projects\ch09\</w:t>
      </w:r>
      <w:r w:rsidR="00FB584B">
        <w:t>contact_info</w:t>
      </w:r>
      <w:r w:rsidR="00437C4A">
        <w:t>_1.0</w:t>
      </w:r>
      <w:r>
        <w:t>\</w:t>
      </w:r>
    </w:p>
    <w:p w14:paraId="3EA5AD75" w14:textId="06653188" w:rsidR="00FB584B" w:rsidRDefault="004B0142" w:rsidP="00D449D1">
      <w:pPr>
        <w:pStyle w:val="Bulleteditem"/>
      </w:pPr>
      <w:r>
        <w:t>Make a</w:t>
      </w:r>
      <w:r w:rsidR="00FB584B">
        <w:t>ll five fields required.</w:t>
      </w:r>
    </w:p>
    <w:p w14:paraId="0929E86A" w14:textId="77777777" w:rsidR="00FB584B" w:rsidRDefault="00FB584B" w:rsidP="00FB584B">
      <w:pPr>
        <w:pStyle w:val="Bulleteditem"/>
      </w:pPr>
      <w:r>
        <w:t>Be sure to use the correct input types for each field.</w:t>
      </w:r>
    </w:p>
    <w:p w14:paraId="203E892D" w14:textId="422C240F" w:rsidR="00D449D1" w:rsidRDefault="00D449D1" w:rsidP="00D449D1">
      <w:pPr>
        <w:pStyle w:val="Bulleteditem"/>
      </w:pPr>
      <w:r>
        <w:t xml:space="preserve">Use </w:t>
      </w:r>
      <w:r w:rsidR="00FB584B">
        <w:t xml:space="preserve">the following </w:t>
      </w:r>
      <w:r>
        <w:t xml:space="preserve">patterns to verify </w:t>
      </w:r>
      <w:r w:rsidR="00FB584B">
        <w:t>the mobile phone and zip code:</w:t>
      </w:r>
    </w:p>
    <w:p w14:paraId="32701BAE" w14:textId="398BCF1F" w:rsidR="00FB584B" w:rsidRDefault="00FB584B" w:rsidP="00FB584B">
      <w:pPr>
        <w:pStyle w:val="Bulleteditem"/>
        <w:tabs>
          <w:tab w:val="clear" w:pos="360"/>
          <w:tab w:val="num" w:pos="720"/>
        </w:tabs>
        <w:ind w:left="720"/>
      </w:pPr>
      <w:r>
        <w:t xml:space="preserve">Phone: </w:t>
      </w:r>
      <w:r w:rsidR="00EA384B">
        <w:t>nnn</w:t>
      </w:r>
      <w:r w:rsidR="00A001D7">
        <w:t>-</w:t>
      </w:r>
      <w:r w:rsidR="00EA384B">
        <w:t>nnn</w:t>
      </w:r>
      <w:r w:rsidR="00A001D7">
        <w:t>-</w:t>
      </w:r>
      <w:r w:rsidR="00EA384B">
        <w:t>nnnn</w:t>
      </w:r>
    </w:p>
    <w:p w14:paraId="276F02AA" w14:textId="01A8073E" w:rsidR="00FB584B" w:rsidRDefault="00FB584B" w:rsidP="00FB584B">
      <w:pPr>
        <w:pStyle w:val="Bulleteditem"/>
        <w:tabs>
          <w:tab w:val="clear" w:pos="360"/>
          <w:tab w:val="num" w:pos="720"/>
        </w:tabs>
        <w:ind w:left="720"/>
      </w:pPr>
      <w:r>
        <w:t xml:space="preserve">Zip code: </w:t>
      </w:r>
      <w:r w:rsidR="00EA384B">
        <w:t>nnnnn</w:t>
      </w:r>
    </w:p>
    <w:p w14:paraId="24219D24" w14:textId="372B003D" w:rsidR="00FB584B" w:rsidRDefault="00FB584B" w:rsidP="006D5282">
      <w:pPr>
        <w:pStyle w:val="Bulleteditem"/>
        <w:numPr>
          <w:ilvl w:val="0"/>
          <w:numId w:val="0"/>
        </w:numPr>
        <w:ind w:left="360"/>
      </w:pPr>
      <w:r>
        <w:t xml:space="preserve">Use </w:t>
      </w:r>
      <w:r w:rsidR="00EA384B">
        <w:t xml:space="preserve">both </w:t>
      </w:r>
      <w:r>
        <w:t>placeholder</w:t>
      </w:r>
      <w:r w:rsidR="00437C4A">
        <w:t xml:space="preserve"> and title attributes</w:t>
      </w:r>
      <w:r>
        <w:t xml:space="preserve"> to guide the user.</w:t>
      </w:r>
    </w:p>
    <w:p w14:paraId="0A1E0D5A" w14:textId="11638BA4" w:rsidR="00D449D1" w:rsidRDefault="00D449D1" w:rsidP="00D449D1">
      <w:pPr>
        <w:pStyle w:val="Bulleteditem"/>
      </w:pPr>
      <w:r>
        <w:t xml:space="preserve">The app should </w:t>
      </w:r>
      <w:r w:rsidR="00FB584B">
        <w:t>set the focus on the first field when the page loads</w:t>
      </w:r>
      <w:r>
        <w:t>.</w:t>
      </w:r>
    </w:p>
    <w:p w14:paraId="5960E335" w14:textId="275EF054" w:rsidR="00114B6A" w:rsidRDefault="00114B6A" w:rsidP="00D449D1">
      <w:pPr>
        <w:pStyle w:val="Bulleteditem"/>
      </w:pPr>
      <w:r>
        <w:t xml:space="preserve">The Save button should validate the form and navigate to the confirm.html page if </w:t>
      </w:r>
      <w:r w:rsidR="00EA384B">
        <w:t xml:space="preserve">and only if all fields are </w:t>
      </w:r>
      <w:r>
        <w:t xml:space="preserve">valid. </w:t>
      </w:r>
    </w:p>
    <w:p w14:paraId="6508353C" w14:textId="073A0173" w:rsidR="00114B6A" w:rsidRDefault="00114B6A" w:rsidP="00D449D1">
      <w:pPr>
        <w:pStyle w:val="Bulleteditem"/>
      </w:pPr>
      <w:r>
        <w:t xml:space="preserve">The Reset button should reset the form to the original </w:t>
      </w:r>
      <w:r w:rsidR="00EA384B">
        <w:t xml:space="preserve">blank (name, e-mail, date of birth) or placeholder (phone, zip) </w:t>
      </w:r>
      <w:r>
        <w:t>values.</w:t>
      </w:r>
    </w:p>
    <w:p w14:paraId="3761721F" w14:textId="6613A9AD" w:rsidR="00877638" w:rsidRPr="00743D32" w:rsidRDefault="00877638" w:rsidP="00877638">
      <w:pPr>
        <w:pStyle w:val="Heading1"/>
      </w:pPr>
      <w:bookmarkStart w:id="48" w:name="_Toc473649639"/>
      <w:bookmarkStart w:id="49" w:name="_Toc48732630"/>
      <w:bookmarkStart w:id="50" w:name="_Toc161670171"/>
      <w:r>
        <w:lastRenderedPageBreak/>
        <w:t>Project 9-2</w:t>
      </w:r>
      <w:r>
        <w:tab/>
      </w:r>
      <w:bookmarkEnd w:id="48"/>
      <w:bookmarkEnd w:id="49"/>
      <w:r>
        <w:t xml:space="preserve">Contact Info </w:t>
      </w:r>
      <w:r w:rsidR="00971FB7">
        <w:t>with custom validation</w:t>
      </w:r>
      <w:bookmarkEnd w:id="50"/>
    </w:p>
    <w:p w14:paraId="3063EA4D" w14:textId="1F221FF0" w:rsidR="00877638" w:rsidRDefault="00FB584B" w:rsidP="00877638">
      <w:pPr>
        <w:pStyle w:val="Exercisetext"/>
      </w:pPr>
      <w:r>
        <w:t xml:space="preserve">Modify the </w:t>
      </w:r>
      <w:r w:rsidR="00437C4A">
        <w:t>Contact Info app</w:t>
      </w:r>
      <w:r w:rsidR="004B0142">
        <w:t xml:space="preserve"> from project 9-1</w:t>
      </w:r>
      <w:r w:rsidR="00437C4A">
        <w:t xml:space="preserve"> to use JavaScript to improve the data validation.</w:t>
      </w:r>
    </w:p>
    <w:p w14:paraId="04205A0D" w14:textId="084B5930" w:rsidR="00877638" w:rsidRDefault="00A103C7" w:rsidP="00877638">
      <w:pPr>
        <w:pStyle w:val="Exercisetext"/>
      </w:pPr>
      <w:r>
        <w:rPr>
          <w:noProof/>
        </w:rPr>
        <w:drawing>
          <wp:inline distT="0" distB="0" distL="0" distR="0" wp14:anchorId="4DA93A4A" wp14:editId="71928B4E">
            <wp:extent cx="5029200" cy="2384572"/>
            <wp:effectExtent l="0" t="0" r="0" b="0"/>
            <wp:docPr id="1024737605" name="Picture 1024737605" descr="Screenshot:&#10;&#10;(In big, blue letters) My Contact Info&#10;&#10;Label: Name:&#10;Textbox: empty, followed by red letters that say &quot;Please enter your name.&quot;&#10;&#10;Label: E-Mail:&#10;Textbox: empty, followed by red letters that say &quot;Please enter an email or phone.&quot;&#10;&#10;Label: Mobile phone:&#10;Textbox: empty&#10;&#10;Label: Zip Code&#10;Textbox: empty, followed by red letters that say &quot;Please enter a 5 digit ZIP.&quot;&#10;&#10;Label: Date of Birth:&#10;Textbox shows a date of 03/01/2027, followed by red letters that say &quot;DOB must be in the past.&quot;&#10;&#10;Buttons: Save, 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37605" name="Picture 1024737605" descr="Screenshot:&#10;&#10;(In big, blue letters) My Contact Info&#10;&#10;Label: Name:&#10;Textbox: empty, followed by red letters that say &quot;Please enter your name.&quot;&#10;&#10;Label: E-Mail:&#10;Textbox: empty, followed by red letters that say &quot;Please enter an email or phone.&quot;&#10;&#10;Label: Mobile phone:&#10;Textbox: empty&#10;&#10;Label: Zip Code&#10;Textbox: empty, followed by red letters that say &quot;Please enter a 5 digit ZIP.&quot;&#10;&#10;Label: Date of Birth:&#10;Textbox shows a date of 03/01/2027, followed by red letters that say &quot;DOB must be in the past.&quot;&#10;&#10;Buttons: Save, Reset"/>
                    <pic:cNvPicPr/>
                  </pic:nvPicPr>
                  <pic:blipFill>
                    <a:blip r:embed="rId40"/>
                    <a:stretch>
                      <a:fillRect/>
                    </a:stretch>
                  </pic:blipFill>
                  <pic:spPr>
                    <a:xfrm>
                      <a:off x="0" y="0"/>
                      <a:ext cx="5029200" cy="2384572"/>
                    </a:xfrm>
                    <a:prstGeom prst="rect">
                      <a:avLst/>
                    </a:prstGeom>
                  </pic:spPr>
                </pic:pic>
              </a:graphicData>
            </a:graphic>
          </wp:inline>
        </w:drawing>
      </w:r>
    </w:p>
    <w:p w14:paraId="682B6289" w14:textId="77777777" w:rsidR="00877638" w:rsidRDefault="00877638" w:rsidP="00877638">
      <w:pPr>
        <w:pStyle w:val="Exerciseheading"/>
      </w:pPr>
      <w:r>
        <w:t>Specifications</w:t>
      </w:r>
    </w:p>
    <w:p w14:paraId="63701C5A" w14:textId="44CE03C7" w:rsidR="00877638" w:rsidRDefault="00877638" w:rsidP="00877638">
      <w:pPr>
        <w:pStyle w:val="Bulleteditem"/>
      </w:pPr>
      <w:r>
        <w:t>Use the files in this folder to get started</w:t>
      </w:r>
      <w:r w:rsidR="004B0142">
        <w:t>:</w:t>
      </w:r>
    </w:p>
    <w:p w14:paraId="5EFC88D4" w14:textId="67A1F736" w:rsidR="00877638" w:rsidRDefault="00877638" w:rsidP="00877638">
      <w:pPr>
        <w:pStyle w:val="Exercisecode"/>
      </w:pPr>
      <w:r>
        <w:t>projects\ch09\</w:t>
      </w:r>
      <w:r w:rsidR="00437C4A">
        <w:t>contact_info_2.0</w:t>
      </w:r>
      <w:r>
        <w:t>\</w:t>
      </w:r>
    </w:p>
    <w:p w14:paraId="1DC72F80" w14:textId="14826271" w:rsidR="00FC7D7E" w:rsidRDefault="00FC7D7E" w:rsidP="00FC7D7E">
      <w:pPr>
        <w:pStyle w:val="Bulleteditem"/>
      </w:pPr>
      <w:r>
        <w:t xml:space="preserve">All the specifications from project 9-1 apply, except that </w:t>
      </w:r>
      <w:r w:rsidR="00A103C7" w:rsidRPr="006D5282">
        <w:rPr>
          <w:i/>
          <w:iCs/>
        </w:rPr>
        <w:t>both</w:t>
      </w:r>
      <w:r w:rsidR="00A103C7">
        <w:t xml:space="preserve"> email and phone number</w:t>
      </w:r>
      <w:r>
        <w:t xml:space="preserve"> are no</w:t>
      </w:r>
      <w:r w:rsidR="006D5282">
        <w:t xml:space="preserve"> longer</w:t>
      </w:r>
      <w:r>
        <w:t xml:space="preserve"> required. Instead, the user may enter </w:t>
      </w:r>
      <w:r w:rsidRPr="006D1A52">
        <w:rPr>
          <w:i/>
          <w:iCs/>
        </w:rPr>
        <w:t>either</w:t>
      </w:r>
      <w:r>
        <w:t xml:space="preserve"> an email or a phone number</w:t>
      </w:r>
      <w:r w:rsidR="00786D72">
        <w:t>, so long as they enter at least one.</w:t>
      </w:r>
    </w:p>
    <w:p w14:paraId="25DA6BB0" w14:textId="35C3C19A" w:rsidR="00FC7D7E" w:rsidRDefault="00FC7D7E" w:rsidP="00FC7D7E">
      <w:pPr>
        <w:pStyle w:val="Bulleteditem"/>
      </w:pPr>
      <w:r>
        <w:t>All five fields should have custom error messages</w:t>
      </w:r>
      <w:r w:rsidR="00A103C7">
        <w:t xml:space="preserve"> that display </w:t>
      </w:r>
      <w:r w:rsidR="00786D72">
        <w:t>next to</w:t>
      </w:r>
      <w:r w:rsidR="00A103C7">
        <w:t xml:space="preserve"> the field</w:t>
      </w:r>
      <w:r>
        <w:t xml:space="preserve">. </w:t>
      </w:r>
    </w:p>
    <w:p w14:paraId="4B42FD55" w14:textId="7B1255F8" w:rsidR="00FC7D7E" w:rsidRDefault="00FC7D7E" w:rsidP="00FC7D7E">
      <w:pPr>
        <w:pStyle w:val="Bulleteditem"/>
        <w:ind w:right="1080"/>
      </w:pPr>
      <w:r>
        <w:t xml:space="preserve">The date of birth </w:t>
      </w:r>
      <w:r w:rsidR="00786D72">
        <w:t>entered by the user</w:t>
      </w:r>
      <w:r>
        <w:t xml:space="preserve"> must be a date in the past.</w:t>
      </w:r>
    </w:p>
    <w:p w14:paraId="2FFDFA22" w14:textId="77777777" w:rsidR="00786D72" w:rsidRDefault="00786D72" w:rsidP="00786D72">
      <w:pPr>
        <w:pStyle w:val="Bulleteditem"/>
      </w:pPr>
      <w:r>
        <w:t xml:space="preserve">The Save button should validate the form and navigate to the confirm.html page if and only if all fields are valid. </w:t>
      </w:r>
    </w:p>
    <w:p w14:paraId="544D702D" w14:textId="5DED693A" w:rsidR="002913F0" w:rsidRDefault="00786D72" w:rsidP="002913F0">
      <w:pPr>
        <w:pStyle w:val="Bulleteditem"/>
      </w:pPr>
      <w:r>
        <w:t>If</w:t>
      </w:r>
      <w:r w:rsidR="002913F0">
        <w:t xml:space="preserve"> the</w:t>
      </w:r>
      <w:r>
        <w:t xml:space="preserve"> Save button is clicked and the</w:t>
      </w:r>
      <w:r w:rsidR="002913F0">
        <w:t xml:space="preserve"> form is invalid</w:t>
      </w:r>
      <w:r>
        <w:t>, display all appropriate error messages</w:t>
      </w:r>
      <w:r w:rsidR="006D1A52">
        <w:t xml:space="preserve"> and d</w:t>
      </w:r>
      <w:r>
        <w:t>o not navigate to the confirm.html page.</w:t>
      </w:r>
    </w:p>
    <w:p w14:paraId="387DFC86" w14:textId="5DC3B956" w:rsidR="002913F0" w:rsidRDefault="002913F0" w:rsidP="002913F0">
      <w:pPr>
        <w:pStyle w:val="Bulleteditem"/>
      </w:pPr>
      <w:r>
        <w:t xml:space="preserve">The Reset button should clear all </w:t>
      </w:r>
      <w:r w:rsidR="00786D72">
        <w:t xml:space="preserve">fields and </w:t>
      </w:r>
      <w:r>
        <w:t>error messages.</w:t>
      </w:r>
    </w:p>
    <w:p w14:paraId="5851C6B7" w14:textId="4EE75D25" w:rsidR="00A103C7" w:rsidRDefault="0027194F" w:rsidP="00A103C7">
      <w:pPr>
        <w:pStyle w:val="Exerciseheading"/>
      </w:pPr>
      <w:r>
        <w:t>Important information</w:t>
      </w:r>
      <w:r w:rsidR="00A103C7">
        <w:t xml:space="preserve"> about Date objects </w:t>
      </w:r>
    </w:p>
    <w:p w14:paraId="2D0E63D1" w14:textId="442941F1" w:rsidR="00A103C7" w:rsidRDefault="00A103C7" w:rsidP="00A103C7">
      <w:pPr>
        <w:pStyle w:val="Bulleteditem"/>
      </w:pPr>
      <w:r>
        <w:t>In Chrome, an &lt;input&gt; element with a type attribute of “date” returns a date string in universal format, such as “2024-04-15”. However, as you learned in chapter 8, passing such a string to the Date() constructor produces a UTC date</w:t>
      </w:r>
      <w:r w:rsidR="0027194F">
        <w:t xml:space="preserve"> and time</w:t>
      </w:r>
      <w:r>
        <w:t xml:space="preserve"> rather than local. To get a local date</w:t>
      </w:r>
      <w:r w:rsidR="0027194F">
        <w:t xml:space="preserve"> and time</w:t>
      </w:r>
      <w:r>
        <w:t>, you can append “T00:00:00” to the date string before passing it to the Date() constructor.</w:t>
      </w:r>
    </w:p>
    <w:p w14:paraId="63D0826D" w14:textId="31BD929D" w:rsidR="00A103C7" w:rsidRPr="00A103C7" w:rsidRDefault="0027194F" w:rsidP="00A103C7">
      <w:pPr>
        <w:pStyle w:val="Bulleteditem"/>
      </w:pPr>
      <w:r>
        <w:t xml:space="preserve">For two Date objects to be equal, they must have the same time as well as the same date. If you only wish to compare dates, you can set the hours, minutes, seconds, and milliseconds of each Date object to 0 before comparing them for equality. </w:t>
      </w:r>
    </w:p>
    <w:p w14:paraId="3E038F79" w14:textId="77777777" w:rsidR="00A103C7" w:rsidRPr="00A103C7" w:rsidRDefault="00A103C7" w:rsidP="00A103C7"/>
    <w:p w14:paraId="688A6328" w14:textId="19A98762" w:rsidR="00D3522F" w:rsidRDefault="00D3522F" w:rsidP="002817AC">
      <w:pPr>
        <w:pStyle w:val="Heading1"/>
      </w:pPr>
      <w:bookmarkStart w:id="51" w:name="_Toc473649640"/>
      <w:bookmarkStart w:id="52" w:name="_Toc48732631"/>
      <w:bookmarkStart w:id="53" w:name="_Toc161670172"/>
      <w:bookmarkStart w:id="54" w:name="_Toc473649641"/>
      <w:bookmarkStart w:id="55" w:name="_Toc430767302"/>
      <w:r>
        <w:lastRenderedPageBreak/>
        <w:t>Project 10-1</w:t>
      </w:r>
      <w:r>
        <w:tab/>
      </w:r>
      <w:bookmarkEnd w:id="51"/>
      <w:bookmarkEnd w:id="52"/>
      <w:r w:rsidR="00917662">
        <w:t>Website login</w:t>
      </w:r>
      <w:bookmarkEnd w:id="53"/>
    </w:p>
    <w:p w14:paraId="5C82817F" w14:textId="74BF8040" w:rsidR="00D3522F" w:rsidRDefault="00917662" w:rsidP="00874BF2">
      <w:pPr>
        <w:pStyle w:val="Exercisetext"/>
      </w:pPr>
      <w:r>
        <w:t>Create an</w:t>
      </w:r>
      <w:r w:rsidR="00D3522F">
        <w:t xml:space="preserve"> </w:t>
      </w:r>
      <w:r w:rsidR="00A7074C">
        <w:t>app</w:t>
      </w:r>
      <w:r w:rsidR="00D3522F">
        <w:t xml:space="preserve"> that allows you to log in and log out.</w:t>
      </w:r>
      <w:r>
        <w:t xml:space="preserve"> </w:t>
      </w:r>
      <w:r w:rsidR="00D3522F">
        <w:t>The interface looks like this initially:</w:t>
      </w:r>
    </w:p>
    <w:p w14:paraId="15AED8AE" w14:textId="3C4D4E7D" w:rsidR="00D3522F" w:rsidRDefault="00B92A05" w:rsidP="00E74B75">
      <w:pPr>
        <w:pStyle w:val="Exercisetext"/>
      </w:pPr>
      <w:r>
        <w:rPr>
          <w:noProof/>
        </w:rPr>
        <w:drawing>
          <wp:inline distT="0" distB="0" distL="0" distR="0" wp14:anchorId="7CC8E627" wp14:editId="31429DBA">
            <wp:extent cx="5029200" cy="1291201"/>
            <wp:effectExtent l="0" t="0" r="0" b="4445"/>
            <wp:docPr id="1024737607" name="Picture 1024737607" descr="Screenshot:&#10;&#10;(In big, blue letters) My website&#10;&#10;Label: User name:&#10;Textbox shows &quot;Anne&quot; entered&#10;&#10;Button: Log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37607" name="Picture 1024737607" descr="Screenshot:&#10;&#10;(In big, blue letters) My website&#10;&#10;Label: User name:&#10;Textbox shows &quot;Anne&quot; entered&#10;&#10;Button: Log In"/>
                    <pic:cNvPicPr/>
                  </pic:nvPicPr>
                  <pic:blipFill>
                    <a:blip r:embed="rId41"/>
                    <a:stretch>
                      <a:fillRect/>
                    </a:stretch>
                  </pic:blipFill>
                  <pic:spPr>
                    <a:xfrm>
                      <a:off x="0" y="0"/>
                      <a:ext cx="5029200" cy="1291201"/>
                    </a:xfrm>
                    <a:prstGeom prst="rect">
                      <a:avLst/>
                    </a:prstGeom>
                  </pic:spPr>
                </pic:pic>
              </a:graphicData>
            </a:graphic>
          </wp:inline>
        </w:drawing>
      </w:r>
    </w:p>
    <w:p w14:paraId="6FBB4221" w14:textId="4889198C" w:rsidR="00D3522F" w:rsidRDefault="00D3522F" w:rsidP="00874BF2">
      <w:pPr>
        <w:pStyle w:val="Exercisetext"/>
      </w:pPr>
      <w:r>
        <w:t xml:space="preserve">And the interface looks like this after </w:t>
      </w:r>
      <w:r w:rsidR="00917662">
        <w:t>a user has</w:t>
      </w:r>
      <w:r>
        <w:t xml:space="preserve"> logged in:</w:t>
      </w:r>
    </w:p>
    <w:p w14:paraId="7DE4F1A8" w14:textId="0ECC68CC" w:rsidR="00D3522F" w:rsidRDefault="00B92A05" w:rsidP="00E74B75">
      <w:pPr>
        <w:pStyle w:val="Exercisetext"/>
      </w:pPr>
      <w:r>
        <w:rPr>
          <w:noProof/>
        </w:rPr>
        <w:drawing>
          <wp:inline distT="0" distB="0" distL="0" distR="0" wp14:anchorId="52DD08F0" wp14:editId="4A0F61CD">
            <wp:extent cx="5029200" cy="1425136"/>
            <wp:effectExtent l="0" t="0" r="0" b="3810"/>
            <wp:docPr id="1024737608" name="Picture 1024737608" descr="Screenshot:&#10;&#10;(In big, blue letters) My website&#10;&#10;Label: Welcome, Anne!&#10;&#10;Button: Log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37608" name="Picture 1024737608" descr="Screenshot:&#10;&#10;(In big, blue letters) My website&#10;&#10;Label: Welcome, Anne!&#10;&#10;Button: Log Out"/>
                    <pic:cNvPicPr/>
                  </pic:nvPicPr>
                  <pic:blipFill>
                    <a:blip r:embed="rId42"/>
                    <a:stretch>
                      <a:fillRect/>
                    </a:stretch>
                  </pic:blipFill>
                  <pic:spPr>
                    <a:xfrm>
                      <a:off x="0" y="0"/>
                      <a:ext cx="5029200" cy="1425136"/>
                    </a:xfrm>
                    <a:prstGeom prst="rect">
                      <a:avLst/>
                    </a:prstGeom>
                  </pic:spPr>
                </pic:pic>
              </a:graphicData>
            </a:graphic>
          </wp:inline>
        </w:drawing>
      </w:r>
    </w:p>
    <w:p w14:paraId="7D07C715" w14:textId="296CD970" w:rsidR="0088013A" w:rsidRDefault="0088013A" w:rsidP="00B13758">
      <w:pPr>
        <w:pStyle w:val="Exerciseheading"/>
      </w:pPr>
      <w:r>
        <w:t>Specifications</w:t>
      </w:r>
    </w:p>
    <w:p w14:paraId="61652989" w14:textId="564F375C" w:rsidR="00AF6A64" w:rsidRDefault="00972BD9" w:rsidP="00F50CDC">
      <w:pPr>
        <w:pStyle w:val="Bulleteditem"/>
      </w:pPr>
      <w:r>
        <w:t xml:space="preserve">Use the files </w:t>
      </w:r>
      <w:r w:rsidR="00D3522F">
        <w:t>in this folder</w:t>
      </w:r>
      <w:r>
        <w:t xml:space="preserve"> to help write this app</w:t>
      </w:r>
      <w:r w:rsidR="00D3522F">
        <w:t>:</w:t>
      </w:r>
      <w:r>
        <w:t xml:space="preserve"> </w:t>
      </w:r>
    </w:p>
    <w:p w14:paraId="55D6D50D" w14:textId="544BD5FA" w:rsidR="00D3522F" w:rsidRDefault="00DA032C" w:rsidP="007810BF">
      <w:pPr>
        <w:pStyle w:val="Exercisecode"/>
      </w:pPr>
      <w:r>
        <w:t>projects</w:t>
      </w:r>
      <w:r w:rsidR="00D3522F">
        <w:t>\ch1</w:t>
      </w:r>
      <w:r w:rsidR="001378D2">
        <w:t>0</w:t>
      </w:r>
      <w:r w:rsidR="00D3522F">
        <w:t>\login</w:t>
      </w:r>
      <w:r w:rsidR="000566CC">
        <w:t>\</w:t>
      </w:r>
    </w:p>
    <w:p w14:paraId="734FB795" w14:textId="0E03A8FA" w:rsidR="00A74803" w:rsidRDefault="00A74803" w:rsidP="00F50CDC">
      <w:pPr>
        <w:pStyle w:val="Bulleteditem"/>
      </w:pPr>
      <w:r>
        <w:t>When a user clicks the Log In button, t</w:t>
      </w:r>
      <w:r w:rsidR="00FC3C85">
        <w:t xml:space="preserve">he app should store the username in </w:t>
      </w:r>
      <w:r w:rsidR="007F53FD">
        <w:t>local storage</w:t>
      </w:r>
      <w:r>
        <w:t xml:space="preserve"> and then display a welcome message.</w:t>
      </w:r>
    </w:p>
    <w:p w14:paraId="03786257" w14:textId="4D864916" w:rsidR="00A74803" w:rsidRDefault="00A74803" w:rsidP="00F50CDC">
      <w:pPr>
        <w:pStyle w:val="Bulleteditem"/>
      </w:pPr>
      <w:r>
        <w:t>If the field is blank, the Log In button should not do anything.</w:t>
      </w:r>
    </w:p>
    <w:p w14:paraId="49473617" w14:textId="6FD8086C" w:rsidR="00981387" w:rsidRDefault="00FC3C85" w:rsidP="00F50CDC">
      <w:pPr>
        <w:pStyle w:val="Bulleteditem"/>
      </w:pPr>
      <w:r>
        <w:t xml:space="preserve">When you close the browser and reopen it, the </w:t>
      </w:r>
      <w:r w:rsidR="00C04876">
        <w:t xml:space="preserve">welcome message should be displayed without the </w:t>
      </w:r>
      <w:r>
        <w:t>user hav</w:t>
      </w:r>
      <w:r w:rsidR="00C04876">
        <w:t>ing</w:t>
      </w:r>
      <w:r>
        <w:t xml:space="preserve"> to log in again.</w:t>
      </w:r>
    </w:p>
    <w:p w14:paraId="4EF42A46" w14:textId="05E9B8E0" w:rsidR="00C04876" w:rsidRPr="00DC6226" w:rsidRDefault="00C04876" w:rsidP="00F50CDC">
      <w:pPr>
        <w:pStyle w:val="Bulleteditem"/>
      </w:pPr>
      <w:r>
        <w:t>When the user clicks the Log Out button, the username should be removed from local storage and the log in page should be displayed again.</w:t>
      </w:r>
    </w:p>
    <w:p w14:paraId="2DB82FF6" w14:textId="7982B066" w:rsidR="00D3522F" w:rsidRDefault="00D3522F" w:rsidP="002817AC">
      <w:pPr>
        <w:pStyle w:val="Heading1"/>
      </w:pPr>
      <w:bookmarkStart w:id="56" w:name="_Toc48732632"/>
      <w:bookmarkStart w:id="57" w:name="_Toc161670173"/>
      <w:r>
        <w:lastRenderedPageBreak/>
        <w:t>Project 1</w:t>
      </w:r>
      <w:r w:rsidR="001B4EF0">
        <w:t>0-2</w:t>
      </w:r>
      <w:r w:rsidR="001B4EF0">
        <w:tab/>
      </w:r>
      <w:bookmarkEnd w:id="54"/>
      <w:bookmarkEnd w:id="56"/>
      <w:r w:rsidR="00917662">
        <w:t>Contact Info</w:t>
      </w:r>
      <w:bookmarkEnd w:id="57"/>
    </w:p>
    <w:p w14:paraId="0E14BAD9" w14:textId="678DE7C3" w:rsidR="00D3522F" w:rsidRDefault="00B92A05" w:rsidP="00874BF2">
      <w:pPr>
        <w:pStyle w:val="Exercisetext"/>
      </w:pPr>
      <w:r>
        <w:t>Modify the Contact Info</w:t>
      </w:r>
      <w:r w:rsidR="00D3522F">
        <w:t xml:space="preserve"> </w:t>
      </w:r>
      <w:r w:rsidR="00A7074C">
        <w:t>app</w:t>
      </w:r>
      <w:r w:rsidR="00D3522F">
        <w:t xml:space="preserve"> </w:t>
      </w:r>
      <w:r w:rsidR="0050337A">
        <w:t xml:space="preserve">from project 9-2 </w:t>
      </w:r>
      <w:r w:rsidR="00D3522F">
        <w:t>to save its data in session storage</w:t>
      </w:r>
      <w:r w:rsidR="0022650C">
        <w:t xml:space="preserve"> and retrieve and display that data on the confirmation page</w:t>
      </w:r>
      <w:r w:rsidR="00D3522F">
        <w:t xml:space="preserve">. </w:t>
      </w:r>
    </w:p>
    <w:p w14:paraId="4C50DF70" w14:textId="59ABBD06" w:rsidR="00D3522F" w:rsidRDefault="00003AB7" w:rsidP="00E74B75">
      <w:pPr>
        <w:pStyle w:val="Exercisetext"/>
      </w:pPr>
      <w:r>
        <w:rPr>
          <w:noProof/>
        </w:rPr>
        <w:drawing>
          <wp:inline distT="0" distB="0" distL="0" distR="0" wp14:anchorId="2C7F729C" wp14:editId="5241A5D8">
            <wp:extent cx="5028911" cy="2386584"/>
            <wp:effectExtent l="0" t="0" r="635" b="0"/>
            <wp:docPr id="1024737609" name="Picture 1024737609" descr="Screenshot:&#10;&#10;(In big, blue letters) My Contact Info&#10;&#10;Label: Name:&#10;Textbox: empty&#10;&#10;Label: E-Mail:&#10;Textbox: empty&#10;&#10;Label: Mobile phone:&#10;Textbox: empty&#10;&#10;Label: Zip Code&#10;Textbox: empty&#10;&#10;Label: Date of Birth:&#10;Textbox empty but with a date picker&#10;&#10;Buttons: Save, 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37609" name="Picture 1024737609" descr="Screenshot:&#10;&#10;(In big, blue letters) My Contact Info&#10;&#10;Label: Name:&#10;Textbox: empty&#10;&#10;Label: E-Mail:&#10;Textbox: empty&#10;&#10;Label: Mobile phone:&#10;Textbox: empty&#10;&#10;Label: Zip Code&#10;Textbox: empty&#10;&#10;Label: Date of Birth:&#10;Textbox empty but with a date picker&#10;&#10;Buttons: Save, Reset"/>
                    <pic:cNvPicPr/>
                  </pic:nvPicPr>
                  <pic:blipFill>
                    <a:blip r:embed="rId43"/>
                    <a:stretch>
                      <a:fillRect/>
                    </a:stretch>
                  </pic:blipFill>
                  <pic:spPr>
                    <a:xfrm>
                      <a:off x="0" y="0"/>
                      <a:ext cx="5028911" cy="2386584"/>
                    </a:xfrm>
                    <a:prstGeom prst="rect">
                      <a:avLst/>
                    </a:prstGeom>
                  </pic:spPr>
                </pic:pic>
              </a:graphicData>
            </a:graphic>
          </wp:inline>
        </w:drawing>
      </w:r>
    </w:p>
    <w:p w14:paraId="27352545" w14:textId="4FF1D757" w:rsidR="00086903" w:rsidRDefault="00086903" w:rsidP="00874BF2">
      <w:pPr>
        <w:pStyle w:val="Exercisetext"/>
      </w:pPr>
      <w:r>
        <w:t xml:space="preserve">When you </w:t>
      </w:r>
      <w:r w:rsidR="0022650C">
        <w:t>save valid data</w:t>
      </w:r>
      <w:r>
        <w:t xml:space="preserve">, </w:t>
      </w:r>
      <w:r w:rsidR="0022650C">
        <w:t>the confirmation page should get</w:t>
      </w:r>
      <w:r>
        <w:t xml:space="preserve"> the data f</w:t>
      </w:r>
      <w:r w:rsidR="0022650C">
        <w:t>rom session storage and display</w:t>
      </w:r>
      <w:r>
        <w:t xml:space="preserve"> it like this:</w:t>
      </w:r>
    </w:p>
    <w:p w14:paraId="20048B82" w14:textId="05B251C9" w:rsidR="00B7158F" w:rsidRDefault="00003AB7" w:rsidP="00E74B75">
      <w:pPr>
        <w:pStyle w:val="Exercisetext"/>
      </w:pPr>
      <w:r>
        <w:rPr>
          <w:noProof/>
        </w:rPr>
        <w:drawing>
          <wp:inline distT="0" distB="0" distL="0" distR="0" wp14:anchorId="24F848B7" wp14:editId="1058FC4D">
            <wp:extent cx="5029200" cy="2150843"/>
            <wp:effectExtent l="0" t="0" r="0" b="1905"/>
            <wp:docPr id="1024737610" name="Picture 1024737610" descr="Screenshot:&#10;&#10;(In big, blue letters) My Contact Info&#10;&#10;Label: Name: Grace&#10;E-Mail: grace@hotmail.com&#10;Mobile phone: 555-123-4567&#10;ZIP Code: 12345&#10;Date of Birth: Tue Dec 09 1986&#10;&#10;Link: Back to Contact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37610" name="Picture 1024737610" descr="Screenshot:&#10;&#10;(In big, blue letters) My Contact Info&#10;&#10;Label: Name: Grace&#10;E-Mail: grace@hotmail.com&#10;Mobile phone: 555-123-4567&#10;ZIP Code: 12345&#10;Date of Birth: Tue Dec 09 1986&#10;&#10;Link: Back to Contact Info"/>
                    <pic:cNvPicPr/>
                  </pic:nvPicPr>
                  <pic:blipFill>
                    <a:blip r:embed="rId44"/>
                    <a:stretch>
                      <a:fillRect/>
                    </a:stretch>
                  </pic:blipFill>
                  <pic:spPr>
                    <a:xfrm>
                      <a:off x="0" y="0"/>
                      <a:ext cx="5029200" cy="2150843"/>
                    </a:xfrm>
                    <a:prstGeom prst="rect">
                      <a:avLst/>
                    </a:prstGeom>
                  </pic:spPr>
                </pic:pic>
              </a:graphicData>
            </a:graphic>
          </wp:inline>
        </w:drawing>
      </w:r>
    </w:p>
    <w:p w14:paraId="66BE4970" w14:textId="6FAAB496" w:rsidR="004319AA" w:rsidRDefault="004319AA" w:rsidP="00B13758">
      <w:pPr>
        <w:pStyle w:val="Exerciseheading"/>
      </w:pPr>
      <w:r>
        <w:t>Specifications</w:t>
      </w:r>
    </w:p>
    <w:p w14:paraId="034F9A8A" w14:textId="1E7260C3" w:rsidR="00306876" w:rsidRDefault="003B50AC" w:rsidP="00F50CDC">
      <w:pPr>
        <w:pStyle w:val="Bulleteditem"/>
      </w:pPr>
      <w:r>
        <w:t xml:space="preserve">Use the files </w:t>
      </w:r>
      <w:r w:rsidR="00D3522F">
        <w:t>in this folder</w:t>
      </w:r>
      <w:r>
        <w:t xml:space="preserve"> to help you develop the </w:t>
      </w:r>
      <w:r w:rsidR="00A7074C">
        <w:t>app</w:t>
      </w:r>
      <w:r w:rsidR="00DB233F">
        <w:t>:</w:t>
      </w:r>
    </w:p>
    <w:p w14:paraId="5C215D11" w14:textId="7A6128A3" w:rsidR="00D3522F" w:rsidRDefault="00427A9E" w:rsidP="00E23E11">
      <w:pPr>
        <w:pStyle w:val="Exercisecode"/>
      </w:pPr>
      <w:r>
        <w:t>projects</w:t>
      </w:r>
      <w:r w:rsidR="00D3522F">
        <w:t>\ch</w:t>
      </w:r>
      <w:r>
        <w:t>10</w:t>
      </w:r>
      <w:r w:rsidR="00003AB7">
        <w:t>\contact_info</w:t>
      </w:r>
      <w:r w:rsidR="000566CC">
        <w:t>\</w:t>
      </w:r>
    </w:p>
    <w:p w14:paraId="5CA2A775" w14:textId="6397924E" w:rsidR="00AB72CE" w:rsidRDefault="00AB72CE" w:rsidP="00F50CDC">
      <w:pPr>
        <w:pStyle w:val="Bulleteditem"/>
      </w:pPr>
      <w:r>
        <w:t>The app should validate the input</w:t>
      </w:r>
      <w:r w:rsidR="00AD2B2C">
        <w:t xml:space="preserve"> for each field</w:t>
      </w:r>
      <w:r w:rsidR="00DB233F">
        <w:t xml:space="preserve"> and not submit the form unless all fields have been correctly filled out.</w:t>
      </w:r>
    </w:p>
    <w:p w14:paraId="0672283B" w14:textId="14E1594E" w:rsidR="000C60ED" w:rsidRDefault="00AB72CE" w:rsidP="00F50CDC">
      <w:pPr>
        <w:pStyle w:val="Bulleteditem"/>
      </w:pPr>
      <w:r>
        <w:t>The app should use session storage to store the data entered in the form.</w:t>
      </w:r>
      <w:r w:rsidR="00DE5D75">
        <w:t xml:space="preserve"> When the user </w:t>
      </w:r>
      <w:r w:rsidR="0022650C">
        <w:t>returns to the Contact Info page</w:t>
      </w:r>
      <w:r w:rsidR="00DB233F">
        <w:t xml:space="preserve"> via the link</w:t>
      </w:r>
      <w:r w:rsidR="00DE5D75">
        <w:t>, they should not have to retype the data.</w:t>
      </w:r>
      <w:r w:rsidR="00DB233F">
        <w:t xml:space="preserve"> It should be pre-populated in the fields for them.</w:t>
      </w:r>
    </w:p>
    <w:p w14:paraId="2A92DB94" w14:textId="3520EDDB" w:rsidR="008F0724" w:rsidRDefault="008F0724" w:rsidP="00F50CDC">
      <w:pPr>
        <w:pStyle w:val="Bulleteditem"/>
      </w:pPr>
      <w:r>
        <w:rPr>
          <w:b/>
        </w:rPr>
        <w:t>Note:</w:t>
      </w:r>
      <w:r>
        <w:t xml:space="preserve"> In Chrome, when you set the value of an &lt;input&gt; element with a type attribute of “date”, the </w:t>
      </w:r>
      <w:r w:rsidR="00455C73">
        <w:t>value</w:t>
      </w:r>
      <w:r>
        <w:t xml:space="preserve"> </w:t>
      </w:r>
      <w:r w:rsidR="00455C73">
        <w:t>must</w:t>
      </w:r>
      <w:r>
        <w:t xml:space="preserve"> be in </w:t>
      </w:r>
      <w:r w:rsidR="00455C73">
        <w:t xml:space="preserve">universal </w:t>
      </w:r>
      <w:r>
        <w:t>format</w:t>
      </w:r>
      <w:r w:rsidR="00455C73">
        <w:t xml:space="preserve"> (yyyy-MM-dd)</w:t>
      </w:r>
      <w:r>
        <w:t>.</w:t>
      </w:r>
    </w:p>
    <w:p w14:paraId="5507A567" w14:textId="588C0412" w:rsidR="009221DF" w:rsidRPr="00743D32" w:rsidRDefault="009221DF" w:rsidP="009221DF">
      <w:pPr>
        <w:pStyle w:val="Heading1"/>
      </w:pPr>
      <w:bookmarkStart w:id="58" w:name="_Toc48732634"/>
      <w:bookmarkStart w:id="59" w:name="_Toc161670174"/>
      <w:r>
        <w:lastRenderedPageBreak/>
        <w:t>Project 11-1</w:t>
      </w:r>
      <w:r>
        <w:tab/>
      </w:r>
      <w:bookmarkEnd w:id="58"/>
      <w:r>
        <w:t>Contact Info</w:t>
      </w:r>
      <w:bookmarkEnd w:id="59"/>
    </w:p>
    <w:p w14:paraId="21613C82" w14:textId="5C84C50B" w:rsidR="009221DF" w:rsidRDefault="009221DF" w:rsidP="009221DF">
      <w:pPr>
        <w:pStyle w:val="Exercisetext"/>
      </w:pPr>
      <w:r>
        <w:t>Modify the Contact Info app</w:t>
      </w:r>
      <w:r w:rsidR="00DB233F">
        <w:t xml:space="preserve"> from project 10-2</w:t>
      </w:r>
      <w:r>
        <w:t xml:space="preserve"> </w:t>
      </w:r>
      <w:r w:rsidR="006B65C7">
        <w:t>so it uses an array</w:t>
      </w:r>
      <w:r>
        <w:t xml:space="preserve">. </w:t>
      </w:r>
    </w:p>
    <w:p w14:paraId="2A5B03C5" w14:textId="448F94E2" w:rsidR="009221DF" w:rsidRDefault="00C43DA8" w:rsidP="009221DF">
      <w:pPr>
        <w:pStyle w:val="Exercisetext"/>
      </w:pPr>
      <w:r>
        <w:rPr>
          <w:noProof/>
        </w:rPr>
        <w:drawing>
          <wp:inline distT="0" distB="0" distL="0" distR="0" wp14:anchorId="534F7DAA" wp14:editId="439EF4C7">
            <wp:extent cx="5029200" cy="2384425"/>
            <wp:effectExtent l="0" t="0" r="0" b="0"/>
            <wp:docPr id="1024737615" name="Picture 1024737615" descr="Screenshot:&#10;&#10;(In big, blue letters) My Contact Info&#10;&#10;Label: Name:&#10;Textbox: empty, followed by red letters that say &quot;Please enter your name.&quot;&#10;&#10;Label: E-Mail:&#10;Textbox: empty, followed by red letters that say &quot;Please enter an email or phone.&quot;&#10;&#10;Label: Mobile phone:&#10;Textbox: empty&#10;&#10;Label: Zip Code&#10;Textbox: empty, followed by red letters that say &quot;Please enter a 5 digit ZIP.&quot;&#10;&#10;Label: Date of Birth:&#10;Textbox shows a date of 03/01/2027, followed by red letters that say &quot;DOB must be in the past.&quot;&#10;&#10;Buttons: Save, 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37615" name="Picture 1024737615" descr="Screenshot:&#10;&#10;(In big, blue letters) My Contact Info&#10;&#10;Label: Name:&#10;Textbox: empty, followed by red letters that say &quot;Please enter your name.&quot;&#10;&#10;Label: E-Mail:&#10;Textbox: empty, followed by red letters that say &quot;Please enter an email or phone.&quot;&#10;&#10;Label: Mobile phone:&#10;Textbox: empty&#10;&#10;Label: Zip Code&#10;Textbox: empty, followed by red letters that say &quot;Please enter a 5 digit ZIP.&quot;&#10;&#10;Label: Date of Birth:&#10;Textbox shows a date of 03/01/2027, followed by red letters that say &quot;DOB must be in the past.&quot;&#10;&#10;Buttons: Save, Reset"/>
                    <pic:cNvPicPr/>
                  </pic:nvPicPr>
                  <pic:blipFill>
                    <a:blip r:embed="rId40"/>
                    <a:stretch>
                      <a:fillRect/>
                    </a:stretch>
                  </pic:blipFill>
                  <pic:spPr>
                    <a:xfrm>
                      <a:off x="0" y="0"/>
                      <a:ext cx="5029200" cy="2384425"/>
                    </a:xfrm>
                    <a:prstGeom prst="rect">
                      <a:avLst/>
                    </a:prstGeom>
                  </pic:spPr>
                </pic:pic>
              </a:graphicData>
            </a:graphic>
          </wp:inline>
        </w:drawing>
      </w:r>
    </w:p>
    <w:p w14:paraId="00AC6D6B" w14:textId="5E97E2D3" w:rsidR="009221DF" w:rsidRDefault="00C43DA8" w:rsidP="009221DF">
      <w:pPr>
        <w:pStyle w:val="Exercisetext"/>
      </w:pPr>
      <w:r>
        <w:rPr>
          <w:noProof/>
        </w:rPr>
        <w:drawing>
          <wp:inline distT="0" distB="0" distL="0" distR="0" wp14:anchorId="03E59E7C" wp14:editId="0931CB5D">
            <wp:extent cx="5029200" cy="2150745"/>
            <wp:effectExtent l="0" t="0" r="0" b="1905"/>
            <wp:docPr id="1024737617" name="Picture 1024737617" descr="Screenshot:&#10;&#10;(In big, blue letters) My Contact Info&#10;&#10;Label: Name: Grace&#10;E-Mail: grace@hotmail.com&#10;Mobile phone: 555-123-4567&#10;ZIP Code: 12345&#10;Date of Birth: Tue Dec 09 1986&#10;&#10;Link: Back to Contact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37617" name="Picture 1024737617" descr="Screenshot:&#10;&#10;(In big, blue letters) My Contact Info&#10;&#10;Label: Name: Grace&#10;E-Mail: grace@hotmail.com&#10;Mobile phone: 555-123-4567&#10;ZIP Code: 12345&#10;Date of Birth: Tue Dec 09 1986&#10;&#10;Link: Back to Contact Info"/>
                    <pic:cNvPicPr/>
                  </pic:nvPicPr>
                  <pic:blipFill>
                    <a:blip r:embed="rId44"/>
                    <a:stretch>
                      <a:fillRect/>
                    </a:stretch>
                  </pic:blipFill>
                  <pic:spPr>
                    <a:xfrm>
                      <a:off x="0" y="0"/>
                      <a:ext cx="5029200" cy="2150745"/>
                    </a:xfrm>
                    <a:prstGeom prst="rect">
                      <a:avLst/>
                    </a:prstGeom>
                  </pic:spPr>
                </pic:pic>
              </a:graphicData>
            </a:graphic>
          </wp:inline>
        </w:drawing>
      </w:r>
    </w:p>
    <w:p w14:paraId="71EE54F8" w14:textId="77777777" w:rsidR="009221DF" w:rsidRDefault="009221DF" w:rsidP="009221DF">
      <w:pPr>
        <w:pStyle w:val="Exerciseheading"/>
      </w:pPr>
      <w:r>
        <w:t>Specifications</w:t>
      </w:r>
    </w:p>
    <w:p w14:paraId="5F3EA9A6" w14:textId="77777777" w:rsidR="009221DF" w:rsidRDefault="009221DF" w:rsidP="009221DF">
      <w:pPr>
        <w:pStyle w:val="Bulleteditem"/>
      </w:pPr>
      <w:r>
        <w:t xml:space="preserve">Use the files in this folder to help you write the program: </w:t>
      </w:r>
    </w:p>
    <w:p w14:paraId="01FF3EC4" w14:textId="5D7C4DC5" w:rsidR="009221DF" w:rsidRDefault="009221DF" w:rsidP="009221DF">
      <w:pPr>
        <w:pStyle w:val="Exercisecode"/>
      </w:pPr>
      <w:r>
        <w:t>projects\ch11\</w:t>
      </w:r>
      <w:r w:rsidR="007953AA">
        <w:t>contact_info</w:t>
      </w:r>
      <w:r>
        <w:t>\</w:t>
      </w:r>
    </w:p>
    <w:p w14:paraId="3817A98A" w14:textId="77777777" w:rsidR="009221DF" w:rsidRDefault="009221DF" w:rsidP="009221DF">
      <w:pPr>
        <w:pStyle w:val="Bulleteditem"/>
      </w:pPr>
      <w:r>
        <w:t>The app should take an email, phone number, zip code, and date of birth as input.</w:t>
      </w:r>
    </w:p>
    <w:p w14:paraId="7ECFDFC9" w14:textId="77777777" w:rsidR="009221DF" w:rsidRDefault="009221DF" w:rsidP="009221DF">
      <w:pPr>
        <w:pStyle w:val="Bulleteditem"/>
      </w:pPr>
      <w:r>
        <w:t>The app should validate all input.</w:t>
      </w:r>
    </w:p>
    <w:p w14:paraId="07C90BE6" w14:textId="1D8FA156" w:rsidR="009221DF" w:rsidRDefault="009221DF" w:rsidP="009221DF">
      <w:pPr>
        <w:pStyle w:val="Bulleteditem"/>
      </w:pPr>
      <w:r>
        <w:t xml:space="preserve">The app </w:t>
      </w:r>
      <w:r w:rsidR="006B65C7">
        <w:t xml:space="preserve">should continue to store user input in web storage, but it should store </w:t>
      </w:r>
      <w:r w:rsidR="0072355B">
        <w:t xml:space="preserve">and retrieve </w:t>
      </w:r>
      <w:r w:rsidR="006B65C7">
        <w:t>an array of data rather than individual values</w:t>
      </w:r>
      <w:r>
        <w:t>.</w:t>
      </w:r>
    </w:p>
    <w:p w14:paraId="69721CCA" w14:textId="326CF955" w:rsidR="00B36A1E" w:rsidRPr="00743D32" w:rsidRDefault="009221DF" w:rsidP="002817AC">
      <w:pPr>
        <w:pStyle w:val="Heading1"/>
      </w:pPr>
      <w:bookmarkStart w:id="60" w:name="_Toc473649642"/>
      <w:bookmarkStart w:id="61" w:name="_Toc48732633"/>
      <w:bookmarkStart w:id="62" w:name="_Toc161670175"/>
      <w:bookmarkEnd w:id="55"/>
      <w:r>
        <w:lastRenderedPageBreak/>
        <w:t>Project 11-2</w:t>
      </w:r>
      <w:r w:rsidR="00B36A1E">
        <w:tab/>
        <w:t>Student Scores</w:t>
      </w:r>
      <w:bookmarkEnd w:id="60"/>
      <w:bookmarkEnd w:id="61"/>
      <w:bookmarkEnd w:id="62"/>
    </w:p>
    <w:p w14:paraId="59C75F27" w14:textId="38A9B7CE" w:rsidR="00B36A1E" w:rsidRDefault="00C4331C" w:rsidP="00874BF2">
      <w:pPr>
        <w:pStyle w:val="Exercisetext"/>
      </w:pPr>
      <w:r>
        <w:t>Create</w:t>
      </w:r>
      <w:r w:rsidR="00B36A1E">
        <w:t xml:space="preserve"> an </w:t>
      </w:r>
      <w:r w:rsidR="00A7074C">
        <w:t>app</w:t>
      </w:r>
      <w:r w:rsidR="00B36A1E">
        <w:t xml:space="preserve"> that tracks student’s scores</w:t>
      </w:r>
      <w:r w:rsidR="0072355B">
        <w:t>;</w:t>
      </w:r>
      <w:r w:rsidR="00B36A1E">
        <w:t xml:space="preserve"> tallies the average of the entered scores</w:t>
      </w:r>
      <w:r w:rsidR="0072355B">
        <w:t>;</w:t>
      </w:r>
      <w:r w:rsidR="00B36A1E">
        <w:t xml:space="preserve"> </w:t>
      </w:r>
      <w:r w:rsidR="00606EC3">
        <w:t xml:space="preserve">lets the user </w:t>
      </w:r>
      <w:r w:rsidR="00B36A1E">
        <w:t xml:space="preserve">sorts the entered students by </w:t>
      </w:r>
      <w:r w:rsidR="00606EC3">
        <w:t xml:space="preserve">first name, last name, or </w:t>
      </w:r>
      <w:r w:rsidR="00A54434">
        <w:t>score</w:t>
      </w:r>
      <w:r w:rsidR="0072355B">
        <w:t>;</w:t>
      </w:r>
      <w:r w:rsidR="00606EC3">
        <w:t xml:space="preserve"> and lets the user filter the entered students by </w:t>
      </w:r>
      <w:r w:rsidR="00AA2285">
        <w:t>score</w:t>
      </w:r>
      <w:r w:rsidR="00B36A1E">
        <w:t>.</w:t>
      </w:r>
    </w:p>
    <w:p w14:paraId="509A38FA" w14:textId="4ECC51E7" w:rsidR="00B36A1E" w:rsidRDefault="00642A82" w:rsidP="00E74B75">
      <w:pPr>
        <w:pStyle w:val="Exercisetext"/>
      </w:pPr>
      <w:r>
        <w:rPr>
          <w:noProof/>
        </w:rPr>
        <w:drawing>
          <wp:inline distT="0" distB="0" distL="0" distR="0" wp14:anchorId="0F6EE582" wp14:editId="14A0C5BF">
            <wp:extent cx="5029200" cy="2124515"/>
            <wp:effectExtent l="0" t="0" r="0" b="9525"/>
            <wp:docPr id="1024737614" name="Picture 1024737614" descr="Screenshot:&#10;&#10;(In big, blue letters) Student Scores&#10;&#10;Label: First Name&#10;Textbox: shows &quot;Lucy&quot; entered&#10;&#10;Label: Last Name:&#10;Textbox: shows &quot;Van Pelt&quot; entered&#10;&#10;Label: Score:&#10;Textbox: shows 91 entered&#10;&#10;Buttons: Add, Clear Scores&#10;&#10;Text area: Brown, Charlie: 75&#10;Patty, Peppermint: 86&#10;Van Pelt, Linus: 98&#10;&#10;Label: Average Score: 86.3&#10;&#10;Label: Sort by:&#10;Drop-down menu displays &quot;Last Name&quot;&#10;&#10;Label: Filter by:&#10;Drop-down menu is being clicked, showing that it contains &quot;Show All, 90+, 80+, 70+, 60+&quot; as option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37614" name="Picture 1024737614" descr="Screenshot:&#10;&#10;(In big, blue letters) Student Scores&#10;&#10;Label: First Name&#10;Textbox: shows &quot;Lucy&quot; entered&#10;&#10;Label: Last Name:&#10;Textbox: shows &quot;Van Pelt&quot; entered&#10;&#10;Label: Score:&#10;Textbox: shows 91 entered&#10;&#10;Buttons: Add, Clear Scores&#10;&#10;Text area: Brown, Charlie: 75&#10;Patty, Peppermint: 86&#10;Van Pelt, Linus: 98&#10;&#10;Label: Average Score: 86.3&#10;&#10;Label: Sort by:&#10;Drop-down menu displays &quot;Last Name&quot;&#10;&#10;Label: Filter by:&#10;Drop-down menu is being clicked, showing that it contains &quot;Show All, 90+, 80+, 70+, 60+&quot; as options.&#10;"/>
                    <pic:cNvPicPr/>
                  </pic:nvPicPr>
                  <pic:blipFill>
                    <a:blip r:embed="rId45"/>
                    <a:stretch>
                      <a:fillRect/>
                    </a:stretch>
                  </pic:blipFill>
                  <pic:spPr>
                    <a:xfrm>
                      <a:off x="0" y="0"/>
                      <a:ext cx="5029200" cy="2124515"/>
                    </a:xfrm>
                    <a:prstGeom prst="rect">
                      <a:avLst/>
                    </a:prstGeom>
                  </pic:spPr>
                </pic:pic>
              </a:graphicData>
            </a:graphic>
          </wp:inline>
        </w:drawing>
      </w:r>
    </w:p>
    <w:p w14:paraId="7EE35319" w14:textId="47B55100" w:rsidR="00E346EC" w:rsidRDefault="00E346EC" w:rsidP="00B13758">
      <w:pPr>
        <w:pStyle w:val="Exerciseheading"/>
      </w:pPr>
      <w:r>
        <w:t>Specifications</w:t>
      </w:r>
    </w:p>
    <w:p w14:paraId="076AFC18" w14:textId="2BF6F896" w:rsidR="00FE4C20" w:rsidRDefault="00E346EC" w:rsidP="00114D98">
      <w:pPr>
        <w:pStyle w:val="Bulleteditem"/>
      </w:pPr>
      <w:r>
        <w:t xml:space="preserve">Use the files </w:t>
      </w:r>
      <w:r w:rsidR="00B36A1E">
        <w:t>in this folder</w:t>
      </w:r>
      <w:r>
        <w:t xml:space="preserve"> to help you write this </w:t>
      </w:r>
      <w:r w:rsidR="00A7074C">
        <w:t>app</w:t>
      </w:r>
      <w:r w:rsidR="0072355B">
        <w:t>:</w:t>
      </w:r>
    </w:p>
    <w:p w14:paraId="72AD5E0A" w14:textId="09C54155" w:rsidR="00B36A1E" w:rsidRDefault="00412697" w:rsidP="00F476C9">
      <w:pPr>
        <w:pStyle w:val="Exercisecode"/>
      </w:pPr>
      <w:r>
        <w:t>projects</w:t>
      </w:r>
      <w:r w:rsidR="00B36A1E">
        <w:t>\ch1</w:t>
      </w:r>
      <w:r>
        <w:t>1</w:t>
      </w:r>
      <w:r w:rsidR="00B36A1E">
        <w:t>\scores</w:t>
      </w:r>
      <w:r w:rsidR="000566CC">
        <w:t>\</w:t>
      </w:r>
    </w:p>
    <w:p w14:paraId="23335C06" w14:textId="50E9AE7E" w:rsidR="00E346EC" w:rsidRDefault="00870710" w:rsidP="00114D98">
      <w:pPr>
        <w:pStyle w:val="Bulleteditem"/>
      </w:pPr>
      <w:r>
        <w:t xml:space="preserve">The app should take a first name, last name, and score as input. The app should </w:t>
      </w:r>
      <w:r w:rsidR="00CE3DF9">
        <w:t xml:space="preserve">use </w:t>
      </w:r>
      <w:r w:rsidR="00A54434">
        <w:t>an array of arrays to store this data</w:t>
      </w:r>
      <w:r w:rsidR="00DF05A3">
        <w:t>.</w:t>
      </w:r>
    </w:p>
    <w:p w14:paraId="68B73CFD" w14:textId="37720B03" w:rsidR="00606EC3" w:rsidRDefault="00642A82" w:rsidP="00114D98">
      <w:pPr>
        <w:pStyle w:val="Bulleteditem"/>
      </w:pPr>
      <w:r>
        <w:t>By default, t</w:t>
      </w:r>
      <w:r w:rsidR="00606EC3">
        <w:t xml:space="preserve">he app should display all entered students sorted by last name. </w:t>
      </w:r>
    </w:p>
    <w:p w14:paraId="768B958D" w14:textId="039237C3" w:rsidR="00AA3603" w:rsidRDefault="00AA3603" w:rsidP="00AA3603">
      <w:pPr>
        <w:pStyle w:val="Bulleteditem"/>
      </w:pPr>
      <w:r>
        <w:t>The average score should be for the students currently being displayed.</w:t>
      </w:r>
      <w:r w:rsidR="0072355B">
        <w:t xml:space="preserve"> That is, if the drop-down filter is “80+”,  the displayed average score should average only scores of 80 and above.</w:t>
      </w:r>
    </w:p>
    <w:p w14:paraId="2D1D3BAC" w14:textId="239596AD" w:rsidR="00642A82" w:rsidRDefault="00642A82" w:rsidP="00114D98">
      <w:pPr>
        <w:pStyle w:val="Bulleteditem"/>
      </w:pPr>
      <w:r>
        <w:t xml:space="preserve">When either of the drop-downs change, the </w:t>
      </w:r>
      <w:r w:rsidR="00AA3603">
        <w:t>students being displayed</w:t>
      </w:r>
      <w:r>
        <w:t xml:space="preserve"> and </w:t>
      </w:r>
      <w:r w:rsidR="00AA3603">
        <w:t xml:space="preserve">the </w:t>
      </w:r>
      <w:r>
        <w:t xml:space="preserve">average </w:t>
      </w:r>
      <w:r w:rsidR="00AA3603">
        <w:t xml:space="preserve">score </w:t>
      </w:r>
      <w:r>
        <w:t xml:space="preserve">should be recalculated </w:t>
      </w:r>
      <w:r w:rsidR="0072355B">
        <w:t xml:space="preserve">and displayed immediately </w:t>
      </w:r>
      <w:r>
        <w:t>based on the value of both drop-downs.</w:t>
      </w:r>
    </w:p>
    <w:p w14:paraId="6B37061B" w14:textId="381DB6DA" w:rsidR="00C04535" w:rsidRDefault="00C04535" w:rsidP="00114D98">
      <w:pPr>
        <w:pStyle w:val="Bulleteditem"/>
      </w:pPr>
      <w:r>
        <w:t xml:space="preserve">The app should implement event handlers for the </w:t>
      </w:r>
      <w:r w:rsidR="00606EC3">
        <w:t xml:space="preserve">click event of the </w:t>
      </w:r>
      <w:r>
        <w:t>Add Score</w:t>
      </w:r>
      <w:r w:rsidR="00606EC3">
        <w:t xml:space="preserve"> and</w:t>
      </w:r>
      <w:r>
        <w:t xml:space="preserve"> Clear </w:t>
      </w:r>
      <w:r w:rsidR="00A54434">
        <w:t>Scores</w:t>
      </w:r>
      <w:r w:rsidR="00606EC3">
        <w:t xml:space="preserve"> buttons, and for the change event of the</w:t>
      </w:r>
      <w:r w:rsidR="00A54434">
        <w:t xml:space="preserve"> </w:t>
      </w:r>
      <w:r w:rsidR="00606EC3">
        <w:t>Sort b</w:t>
      </w:r>
      <w:r>
        <w:t xml:space="preserve">y </w:t>
      </w:r>
      <w:r w:rsidR="00606EC3">
        <w:t xml:space="preserve">and Filter by </w:t>
      </w:r>
      <w:r w:rsidR="00642A82">
        <w:t>drop-downs</w:t>
      </w:r>
      <w:r>
        <w:t>.</w:t>
      </w:r>
    </w:p>
    <w:p w14:paraId="71B52A72" w14:textId="20B6EC0A" w:rsidR="00E8298C" w:rsidRPr="00743D32" w:rsidRDefault="00E8298C" w:rsidP="002817AC">
      <w:pPr>
        <w:pStyle w:val="Heading1"/>
      </w:pPr>
      <w:bookmarkStart w:id="63" w:name="_Toc473649643"/>
      <w:bookmarkStart w:id="64" w:name="_Toc48732635"/>
      <w:bookmarkStart w:id="65" w:name="_Toc161670176"/>
      <w:r>
        <w:lastRenderedPageBreak/>
        <w:t>Project 1</w:t>
      </w:r>
      <w:r w:rsidR="00B70F37">
        <w:t>2</w:t>
      </w:r>
      <w:r>
        <w:t>-1</w:t>
      </w:r>
      <w:r>
        <w:tab/>
        <w:t>Change Calculator</w:t>
      </w:r>
      <w:bookmarkEnd w:id="63"/>
      <w:bookmarkEnd w:id="64"/>
      <w:bookmarkEnd w:id="65"/>
    </w:p>
    <w:p w14:paraId="4E2A518D" w14:textId="525E61EB" w:rsidR="00E8298C" w:rsidRDefault="00C4331C" w:rsidP="00874BF2">
      <w:pPr>
        <w:pStyle w:val="Exercisetext"/>
      </w:pPr>
      <w:r>
        <w:t>Modify the</w:t>
      </w:r>
      <w:r w:rsidR="00E8298C">
        <w:t xml:space="preserve"> Change Calculator </w:t>
      </w:r>
      <w:r w:rsidR="00A7074C">
        <w:t>app</w:t>
      </w:r>
      <w:r w:rsidR="004E43CF">
        <w:t xml:space="preserve"> from project 5-2</w:t>
      </w:r>
      <w:r w:rsidR="00E8298C">
        <w:t xml:space="preserve"> </w:t>
      </w:r>
      <w:r>
        <w:t>to use</w:t>
      </w:r>
      <w:r w:rsidR="00E8298C">
        <w:t xml:space="preserve"> an object literal. </w:t>
      </w:r>
    </w:p>
    <w:p w14:paraId="48875BA0" w14:textId="287C46DB" w:rsidR="00E8298C" w:rsidRDefault="00827B93" w:rsidP="00E74B75">
      <w:pPr>
        <w:pStyle w:val="Exercisetext"/>
      </w:pPr>
      <w:r>
        <w:rPr>
          <w:noProof/>
        </w:rPr>
        <w:drawing>
          <wp:inline distT="0" distB="0" distL="0" distR="0" wp14:anchorId="42B708C4" wp14:editId="59E7AA90">
            <wp:extent cx="4983480" cy="1965960"/>
            <wp:effectExtent l="0" t="0" r="7620" b="0"/>
            <wp:docPr id="1024737620" name="Picture 1024737620" descr="Screenshot:&#10;&#10;(In big, blue letters) Change Calculator&#10;&#10;Label: Enter number of cents (0-99):&#10;Textbox: shows &quot;67&quot; being entered&#10;&#10;Buttons: Calculate, Clear&#10;&#10;Label: Quarters:&#10;Textbox: shows &quot;2&quot;&#10;&#10;Label: Dimes:&#10;Textbox: shows &quot;1&quot;&#10;&#10;Label: Nickels:&#10;Textbox: shows &quot;1&quot;&#10;&#10;Label: Pennies:&#10;Textbox: shows &quot;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37620" name="Picture 1024737620" descr="Screenshot:&#10;&#10;(In big, blue letters) Change Calculator&#10;&#10;Label: Enter number of cents (0-99):&#10;Textbox: shows &quot;67&quot; being entered&#10;&#10;Buttons: Calculate, Clear&#10;&#10;Label: Quarters:&#10;Textbox: shows &quot;2&quot;&#10;&#10;Label: Dimes:&#10;Textbox: shows &quot;1&quot;&#10;&#10;Label: Nickels:&#10;Textbox: shows &quot;1&quot;&#10;&#10;Label: Pennies:&#10;Textbox: shows &quot;2&quot;"/>
                    <pic:cNvPicPr/>
                  </pic:nvPicPr>
                  <pic:blipFill>
                    <a:blip r:embed="rId29"/>
                    <a:stretch>
                      <a:fillRect/>
                    </a:stretch>
                  </pic:blipFill>
                  <pic:spPr>
                    <a:xfrm>
                      <a:off x="0" y="0"/>
                      <a:ext cx="4983480" cy="1965960"/>
                    </a:xfrm>
                    <a:prstGeom prst="rect">
                      <a:avLst/>
                    </a:prstGeom>
                  </pic:spPr>
                </pic:pic>
              </a:graphicData>
            </a:graphic>
          </wp:inline>
        </w:drawing>
      </w:r>
    </w:p>
    <w:p w14:paraId="06DBC173" w14:textId="67632444" w:rsidR="000B04DE" w:rsidRDefault="000B04DE" w:rsidP="00B13758">
      <w:pPr>
        <w:pStyle w:val="Exerciseheading"/>
      </w:pPr>
      <w:r>
        <w:t>Specifications</w:t>
      </w:r>
    </w:p>
    <w:p w14:paraId="690224A7" w14:textId="77777777" w:rsidR="005F4027" w:rsidRDefault="000B04DE" w:rsidP="00114D98">
      <w:pPr>
        <w:pStyle w:val="Bulleteditem"/>
      </w:pPr>
      <w:r>
        <w:t xml:space="preserve">Use the files </w:t>
      </w:r>
      <w:r w:rsidR="00E8298C">
        <w:t>in this folder</w:t>
      </w:r>
      <w:r>
        <w:t xml:space="preserve"> to help you develop the app</w:t>
      </w:r>
      <w:r w:rsidR="00E8298C">
        <w:t>:</w:t>
      </w:r>
      <w:r>
        <w:t xml:space="preserve"> </w:t>
      </w:r>
    </w:p>
    <w:p w14:paraId="32406796" w14:textId="2CF450B2" w:rsidR="00E8298C" w:rsidRDefault="008C64E5" w:rsidP="0083258B">
      <w:pPr>
        <w:pStyle w:val="Exercisecode"/>
      </w:pPr>
      <w:r>
        <w:t>projects</w:t>
      </w:r>
      <w:r w:rsidR="00E8298C">
        <w:t>\ch1</w:t>
      </w:r>
      <w:r>
        <w:t>2</w:t>
      </w:r>
      <w:r w:rsidR="007953AA">
        <w:t>\change</w:t>
      </w:r>
      <w:r w:rsidR="000566CC">
        <w:t>\</w:t>
      </w:r>
    </w:p>
    <w:p w14:paraId="16C87FCA" w14:textId="573A54B5" w:rsidR="000B04DE" w:rsidRDefault="004E43CF" w:rsidP="00114D98">
      <w:pPr>
        <w:pStyle w:val="Bulleteditem"/>
      </w:pPr>
      <w:r>
        <w:t>Change the code to u</w:t>
      </w:r>
      <w:r w:rsidR="00972A08">
        <w:t xml:space="preserve">se an object literal </w:t>
      </w:r>
      <w:r>
        <w:t xml:space="preserve">with methods </w:t>
      </w:r>
      <w:r w:rsidR="00972A08">
        <w:t>to</w:t>
      </w:r>
      <w:r>
        <w:t xml:space="preserve"> validate that the entered number of cents is between 0 and 99 and to</w:t>
      </w:r>
      <w:r w:rsidR="00972A08">
        <w:t xml:space="preserve"> calculate</w:t>
      </w:r>
      <w:r>
        <w:t xml:space="preserve"> </w:t>
      </w:r>
      <w:r w:rsidR="00972A08">
        <w:t>the number of coins needed.</w:t>
      </w:r>
    </w:p>
    <w:p w14:paraId="053EDC33" w14:textId="477BA296" w:rsidR="004E43CF" w:rsidRDefault="004E43CF" w:rsidP="00114D98">
      <w:pPr>
        <w:pStyle w:val="Bulleteditem"/>
      </w:pPr>
      <w:r>
        <w:t>The number of quarters, dimes, nickels, and pennies should be stored as properties in the object literal.</w:t>
      </w:r>
    </w:p>
    <w:p w14:paraId="42DD1637" w14:textId="0D7B4F52" w:rsidR="00E96A4F" w:rsidRDefault="00E96A4F" w:rsidP="002817AC">
      <w:pPr>
        <w:pStyle w:val="Heading1"/>
      </w:pPr>
      <w:bookmarkStart w:id="66" w:name="_Toc161670177"/>
      <w:bookmarkStart w:id="67" w:name="_Toc428520017"/>
      <w:bookmarkStart w:id="68" w:name="_Toc428521813"/>
      <w:bookmarkStart w:id="69" w:name="_Toc48732641"/>
      <w:bookmarkStart w:id="70" w:name="_Toc430680059"/>
      <w:bookmarkStart w:id="71" w:name="_Toc430767308"/>
      <w:r>
        <w:lastRenderedPageBreak/>
        <w:t xml:space="preserve">Project </w:t>
      </w:r>
      <w:r w:rsidR="007953AA">
        <w:t>12-2</w:t>
      </w:r>
      <w:r>
        <w:tab/>
        <w:t>Burger Town</w:t>
      </w:r>
      <w:bookmarkEnd w:id="66"/>
    </w:p>
    <w:p w14:paraId="5D4CD746" w14:textId="748CFDE9" w:rsidR="008E57FE" w:rsidRDefault="00C4331C" w:rsidP="00874BF2">
      <w:pPr>
        <w:pStyle w:val="Exercisetext"/>
      </w:pPr>
      <w:r>
        <w:t>C</w:t>
      </w:r>
      <w:r w:rsidR="008E57FE">
        <w:t xml:space="preserve">reate a </w:t>
      </w:r>
      <w:r w:rsidR="00093945">
        <w:t xml:space="preserve">Burger Town </w:t>
      </w:r>
      <w:r w:rsidR="00A7074C">
        <w:t>app</w:t>
      </w:r>
      <w:r w:rsidR="008E57FE">
        <w:t xml:space="preserve"> that uses </w:t>
      </w:r>
      <w:r w:rsidR="007953AA">
        <w:t>classes</w:t>
      </w:r>
      <w:r w:rsidR="00093945">
        <w:t xml:space="preserve"> to implement a menu system for a burger </w:t>
      </w:r>
      <w:r w:rsidR="009F1030">
        <w:t>restaurant</w:t>
      </w:r>
      <w:r w:rsidR="008E57FE">
        <w:t xml:space="preserve">. When you’re done, the </w:t>
      </w:r>
      <w:r w:rsidR="00A7074C">
        <w:t>app</w:t>
      </w:r>
      <w:r w:rsidR="008E57FE">
        <w:t xml:space="preserve"> will work as shown below.</w:t>
      </w:r>
    </w:p>
    <w:p w14:paraId="7869D355" w14:textId="2016FCFC" w:rsidR="008E57FE" w:rsidRDefault="007953AA" w:rsidP="00874BF2">
      <w:pPr>
        <w:pStyle w:val="Exercisetext"/>
      </w:pPr>
      <w:r>
        <w:rPr>
          <w:noProof/>
        </w:rPr>
        <w:drawing>
          <wp:inline distT="0" distB="0" distL="0" distR="0" wp14:anchorId="2CF419F4" wp14:editId="53CB0C9C">
            <wp:extent cx="5032105" cy="3282696"/>
            <wp:effectExtent l="0" t="0" r="0" b="0"/>
            <wp:docPr id="1024737621" name="Picture 1024737621" descr="Screenshot:&#10;&#10;(In big, blue letters) Burger Town Menu&#10;&#10;() is use to denote a radio button and [] for a check box in this description&#10;&#10;On the left, in a column:&#10;&#10;Label: Burger&#10;Type () Regular () Cheese&#10;Size () Single () Double&#10;&#10;Toppings&#10;[] Tomatoes [] Lettuce [] Pickles&#10;[] Onions [] Mustard [] Ketchup&#10;&#10;Label: Drink&#10;Type () Water () Tea () Soda&#10;Size () Small () Medium () Large&#10;&#10;Label: Fries&#10;Type () Regular () Curly&#10;Size () Small () Medium () Large&#10;&#10;&#10;Buttons: Add Order, Clear Order&#10;&#10;On the right, in a column:&#10;&#10;Label: Order&#10;&#10;single cheeseburger - $6.00&#10;* tomatoes&#10;* lettuce&#10;double burger - $7.00&#10;* lettuce&#10;* pickles&#10;* mustard&#10;* ketchup&#10;&#10;large water $0.00&#10;large soda $3.75&#10;medium fries - $3.00&#10;large curly fries - $3.75&#10;&#10;Total: $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37621" name="Picture 1024737621" descr="Screenshot:&#10;&#10;(In big, blue letters) Burger Town Menu&#10;&#10;() is use to denote a radio button and [] for a check box in this description&#10;&#10;On the left, in a column:&#10;&#10;Label: Burger&#10;Type () Regular () Cheese&#10;Size () Single () Double&#10;&#10;Toppings&#10;[] Tomatoes [] Lettuce [] Pickles&#10;[] Onions [] Mustard [] Ketchup&#10;&#10;Label: Drink&#10;Type () Water () Tea () Soda&#10;Size () Small () Medium () Large&#10;&#10;Label: Fries&#10;Type () Regular () Curly&#10;Size () Small () Medium () Large&#10;&#10;&#10;Buttons: Add Order, Clear Order&#10;&#10;On the right, in a column:&#10;&#10;Label: Order&#10;&#10;single cheeseburger - $6.00&#10;* tomatoes&#10;* lettuce&#10;double burger - $7.00&#10;* lettuce&#10;* pickles&#10;* mustard&#10;* ketchup&#10;&#10;large water $0.00&#10;large soda $3.75&#10;medium fries - $3.00&#10;large curly fries - $3.75&#10;&#10;Total: $23.50"/>
                    <pic:cNvPicPr/>
                  </pic:nvPicPr>
                  <pic:blipFill>
                    <a:blip r:embed="rId46"/>
                    <a:stretch>
                      <a:fillRect/>
                    </a:stretch>
                  </pic:blipFill>
                  <pic:spPr>
                    <a:xfrm>
                      <a:off x="0" y="0"/>
                      <a:ext cx="5032105" cy="3282696"/>
                    </a:xfrm>
                    <a:prstGeom prst="rect">
                      <a:avLst/>
                    </a:prstGeom>
                  </pic:spPr>
                </pic:pic>
              </a:graphicData>
            </a:graphic>
          </wp:inline>
        </w:drawing>
      </w:r>
    </w:p>
    <w:p w14:paraId="5BA76129" w14:textId="77777777" w:rsidR="003C2A1D" w:rsidRDefault="003C2A1D" w:rsidP="00B13758">
      <w:pPr>
        <w:pStyle w:val="Exerciseheading"/>
      </w:pPr>
      <w:r>
        <w:t>Specifications</w:t>
      </w:r>
    </w:p>
    <w:p w14:paraId="3F474327" w14:textId="4B3E5090" w:rsidR="003C2A1D" w:rsidRDefault="003C2A1D" w:rsidP="00114D98">
      <w:pPr>
        <w:pStyle w:val="Bulleteditem"/>
      </w:pPr>
      <w:r>
        <w:t xml:space="preserve">Use the files in this folder to develop the </w:t>
      </w:r>
      <w:r w:rsidR="00A7074C">
        <w:t>app</w:t>
      </w:r>
      <w:r>
        <w:t xml:space="preserve">: </w:t>
      </w:r>
    </w:p>
    <w:p w14:paraId="2BE8002B" w14:textId="5C65733E" w:rsidR="003C2A1D" w:rsidRDefault="003C2A1D" w:rsidP="008A040D">
      <w:pPr>
        <w:pStyle w:val="Exercisecode"/>
      </w:pPr>
      <w:r>
        <w:t>projects\ch12\</w:t>
      </w:r>
      <w:r w:rsidR="00D610FA">
        <w:t>burger_town</w:t>
      </w:r>
      <w:r w:rsidR="000566CC">
        <w:t>\</w:t>
      </w:r>
    </w:p>
    <w:p w14:paraId="7E5B32A8" w14:textId="3EA5E104" w:rsidR="003C2A1D" w:rsidRDefault="003C2A1D" w:rsidP="00114D98">
      <w:pPr>
        <w:pStyle w:val="Bulleteditem"/>
      </w:pPr>
      <w:r>
        <w:t xml:space="preserve">Use </w:t>
      </w:r>
      <w:r w:rsidR="00B15675">
        <w:t xml:space="preserve">a </w:t>
      </w:r>
      <w:r w:rsidR="00DA275A">
        <w:t>class to represent each menu item.</w:t>
      </w:r>
    </w:p>
    <w:p w14:paraId="059F0555" w14:textId="11204B3F" w:rsidR="00DA275A" w:rsidRDefault="00DA275A" w:rsidP="00114D98">
      <w:pPr>
        <w:pStyle w:val="Bulleteditem"/>
      </w:pPr>
      <w:r>
        <w:t>Use a class to represent the order.</w:t>
      </w:r>
    </w:p>
    <w:p w14:paraId="0604BD99" w14:textId="7C72A19B" w:rsidR="009449E9" w:rsidRDefault="009449E9" w:rsidP="00114D98">
      <w:pPr>
        <w:pStyle w:val="Bulleteditem"/>
      </w:pPr>
      <w:r>
        <w:t>The Add Order button should add any selected items to the order and update the display.</w:t>
      </w:r>
    </w:p>
    <w:p w14:paraId="55C5F961" w14:textId="4AA22EC4" w:rsidR="009449E9" w:rsidRDefault="009449E9" w:rsidP="00114D98">
      <w:pPr>
        <w:pStyle w:val="Bulleteditem"/>
      </w:pPr>
      <w:r>
        <w:t>The Click Order button should remove all items from the order and update the display.</w:t>
      </w:r>
    </w:p>
    <w:p w14:paraId="2ED373CA" w14:textId="45D1D34A" w:rsidR="009449E9" w:rsidRDefault="009449E9" w:rsidP="009449E9">
      <w:pPr>
        <w:pStyle w:val="Bulleteditem"/>
      </w:pPr>
      <w:r>
        <w:t>If a burger is ordered with only a type specified, use a default size of single. If a burger is ordered with only a size, use a default type of regular.</w:t>
      </w:r>
    </w:p>
    <w:p w14:paraId="4EEDACA0" w14:textId="3B5858BF" w:rsidR="009449E9" w:rsidRDefault="009449E9" w:rsidP="009449E9">
      <w:pPr>
        <w:pStyle w:val="Bulleteditem"/>
      </w:pPr>
      <w:r>
        <w:t>If a burger is ordered with only toppings specified (no type or size), do not add it to the order.</w:t>
      </w:r>
    </w:p>
    <w:p w14:paraId="554655E7" w14:textId="0AD713C5" w:rsidR="009449E9" w:rsidRDefault="009449E9" w:rsidP="009449E9">
      <w:pPr>
        <w:pStyle w:val="Bulleteditem"/>
      </w:pPr>
      <w:r>
        <w:t>For drinks, the default type and size should be water and small. For fries, the default type and size are regular and small.</w:t>
      </w:r>
    </w:p>
    <w:p w14:paraId="7E870070" w14:textId="47D3A04F" w:rsidR="007953AA" w:rsidRPr="00743D32" w:rsidRDefault="007953AA" w:rsidP="007953AA">
      <w:pPr>
        <w:pStyle w:val="Heading1"/>
      </w:pPr>
      <w:bookmarkStart w:id="72" w:name="_Toc473649644"/>
      <w:bookmarkStart w:id="73" w:name="_Toc48732636"/>
      <w:bookmarkStart w:id="74" w:name="_Toc161670178"/>
      <w:bookmarkStart w:id="75" w:name="_Toc430767306"/>
      <w:r>
        <w:lastRenderedPageBreak/>
        <w:t>Project 13-1</w:t>
      </w:r>
      <w:r>
        <w:tab/>
      </w:r>
      <w:bookmarkEnd w:id="72"/>
      <w:bookmarkEnd w:id="73"/>
      <w:r>
        <w:t>Contact Info</w:t>
      </w:r>
      <w:bookmarkEnd w:id="74"/>
    </w:p>
    <w:bookmarkEnd w:id="75"/>
    <w:p w14:paraId="1C28B303" w14:textId="3F98711A" w:rsidR="007953AA" w:rsidRDefault="007953AA" w:rsidP="007953AA">
      <w:pPr>
        <w:pStyle w:val="Exercisetext"/>
      </w:pPr>
      <w:r>
        <w:t xml:space="preserve">Modify the Contact Info app </w:t>
      </w:r>
      <w:r w:rsidR="009449E9">
        <w:t xml:space="preserve">from project 11-1 </w:t>
      </w:r>
      <w:r>
        <w:t xml:space="preserve">to use modules. </w:t>
      </w:r>
    </w:p>
    <w:p w14:paraId="60684A56" w14:textId="77777777" w:rsidR="007953AA" w:rsidRDefault="007953AA" w:rsidP="007953AA">
      <w:pPr>
        <w:pStyle w:val="Exercisetext"/>
      </w:pPr>
      <w:r>
        <w:rPr>
          <w:noProof/>
        </w:rPr>
        <w:drawing>
          <wp:inline distT="0" distB="0" distL="0" distR="0" wp14:anchorId="0B2D2892" wp14:editId="33C02158">
            <wp:extent cx="5029200" cy="2384425"/>
            <wp:effectExtent l="0" t="0" r="0" b="0"/>
            <wp:docPr id="1024737618" name="Picture 1024737618" descr="Screenshot:&#10;&#10;(In big, blue letters) My Contact Info&#10;&#10;Label: Name:&#10;Textbox: empty, followed by red letters that say &quot;Please enter your name.&quot;&#10;&#10;Label: E-Mail:&#10;Textbox: empty, followed by red letters that say &quot;Please enter an email or phone.&quot;&#10;&#10;Label: Mobile phone:&#10;Textbox: empty&#10;&#10;Label: Zip Code&#10;Textbox: empty, followed by red letters that say &quot;Please enter a 5 digit ZIP.&quot;&#10;&#10;Label: Date of Birth:&#10;Textbox shows a date of 03/01/2027, followed by red letters that say &quot;DOB must be in the past.&quot;&#10;&#10;Buttons: Save, 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37618" name="Picture 1024737618" descr="Screenshot:&#10;&#10;(In big, blue letters) My Contact Info&#10;&#10;Label: Name:&#10;Textbox: empty, followed by red letters that say &quot;Please enter your name.&quot;&#10;&#10;Label: E-Mail:&#10;Textbox: empty, followed by red letters that say &quot;Please enter an email or phone.&quot;&#10;&#10;Label: Mobile phone:&#10;Textbox: empty&#10;&#10;Label: Zip Code&#10;Textbox: empty, followed by red letters that say &quot;Please enter a 5 digit ZIP.&quot;&#10;&#10;Label: Date of Birth:&#10;Textbox shows a date of 03/01/2027, followed by red letters that say &quot;DOB must be in the past.&quot;&#10;&#10;Buttons: Save, Reset"/>
                    <pic:cNvPicPr/>
                  </pic:nvPicPr>
                  <pic:blipFill>
                    <a:blip r:embed="rId40"/>
                    <a:stretch>
                      <a:fillRect/>
                    </a:stretch>
                  </pic:blipFill>
                  <pic:spPr>
                    <a:xfrm>
                      <a:off x="0" y="0"/>
                      <a:ext cx="5029200" cy="2384425"/>
                    </a:xfrm>
                    <a:prstGeom prst="rect">
                      <a:avLst/>
                    </a:prstGeom>
                  </pic:spPr>
                </pic:pic>
              </a:graphicData>
            </a:graphic>
          </wp:inline>
        </w:drawing>
      </w:r>
    </w:p>
    <w:p w14:paraId="1BF8B3B0" w14:textId="77777777" w:rsidR="007953AA" w:rsidRDefault="007953AA" w:rsidP="007953AA">
      <w:pPr>
        <w:pStyle w:val="Exercisetext"/>
      </w:pPr>
      <w:r>
        <w:rPr>
          <w:noProof/>
        </w:rPr>
        <w:drawing>
          <wp:inline distT="0" distB="0" distL="0" distR="0" wp14:anchorId="0BDBBA31" wp14:editId="024916FB">
            <wp:extent cx="5029200" cy="2150745"/>
            <wp:effectExtent l="0" t="0" r="0" b="1905"/>
            <wp:docPr id="1024737619" name="Picture 1024737619" descr="Screenshot:&#10;&#10;(In big, blue letters) My Contact Info&#10;&#10;Label: Name: Grace&#10;E-Mail: grace@hotmail.com&#10;Mobile phone: 555-123-4567&#10;ZIP Code: 12345&#10;Date of Birth: Tue Dec 09 1986&#10;&#10;Link: Back to Contact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37619" name="Picture 1024737619" descr="Screenshot:&#10;&#10;(In big, blue letters) My Contact Info&#10;&#10;Label: Name: Grace&#10;E-Mail: grace@hotmail.com&#10;Mobile phone: 555-123-4567&#10;ZIP Code: 12345&#10;Date of Birth: Tue Dec 09 1986&#10;&#10;Link: Back to Contact Info"/>
                    <pic:cNvPicPr/>
                  </pic:nvPicPr>
                  <pic:blipFill>
                    <a:blip r:embed="rId44"/>
                    <a:stretch>
                      <a:fillRect/>
                    </a:stretch>
                  </pic:blipFill>
                  <pic:spPr>
                    <a:xfrm>
                      <a:off x="0" y="0"/>
                      <a:ext cx="5029200" cy="2150745"/>
                    </a:xfrm>
                    <a:prstGeom prst="rect">
                      <a:avLst/>
                    </a:prstGeom>
                  </pic:spPr>
                </pic:pic>
              </a:graphicData>
            </a:graphic>
          </wp:inline>
        </w:drawing>
      </w:r>
    </w:p>
    <w:p w14:paraId="2F1236BD" w14:textId="77777777" w:rsidR="007953AA" w:rsidRDefault="007953AA" w:rsidP="007953AA">
      <w:pPr>
        <w:pStyle w:val="Exerciseheading"/>
      </w:pPr>
      <w:r>
        <w:t>Specifications</w:t>
      </w:r>
    </w:p>
    <w:p w14:paraId="68CAB54B" w14:textId="77777777" w:rsidR="007953AA" w:rsidRDefault="007953AA" w:rsidP="007953AA">
      <w:pPr>
        <w:pStyle w:val="Bulleteditem"/>
      </w:pPr>
      <w:r>
        <w:t xml:space="preserve">Use the files in this folder to help you write the program: </w:t>
      </w:r>
    </w:p>
    <w:p w14:paraId="4399E6C5" w14:textId="0F190A23" w:rsidR="007953AA" w:rsidRDefault="007953AA" w:rsidP="007953AA">
      <w:pPr>
        <w:pStyle w:val="Exercisecode"/>
      </w:pPr>
      <w:r>
        <w:t>projects\ch13\contact_info\</w:t>
      </w:r>
    </w:p>
    <w:p w14:paraId="0236FC52" w14:textId="77777777" w:rsidR="007953AA" w:rsidRDefault="007953AA" w:rsidP="007953AA">
      <w:pPr>
        <w:pStyle w:val="Bulleteditem"/>
      </w:pPr>
      <w:r>
        <w:t>The app should take an email, phone number, zip code, and date of birth as input.</w:t>
      </w:r>
    </w:p>
    <w:p w14:paraId="127A86B8" w14:textId="77777777" w:rsidR="007953AA" w:rsidRDefault="007953AA" w:rsidP="007953AA">
      <w:pPr>
        <w:pStyle w:val="Bulleteditem"/>
      </w:pPr>
      <w:r>
        <w:t>The app should validate all input.</w:t>
      </w:r>
    </w:p>
    <w:p w14:paraId="1348E00E" w14:textId="73E41151" w:rsidR="003C2A1D" w:rsidRDefault="007953AA" w:rsidP="007953AA">
      <w:pPr>
        <w:pStyle w:val="Bulleteditem"/>
      </w:pPr>
      <w:r>
        <w:t xml:space="preserve">The app should continue to store user input in </w:t>
      </w:r>
      <w:r w:rsidR="0047559F">
        <w:t xml:space="preserve">session </w:t>
      </w:r>
      <w:r>
        <w:t>storage, but it should store a</w:t>
      </w:r>
      <w:r w:rsidR="0047559F">
        <w:t xml:space="preserve"> custom Contact</w:t>
      </w:r>
      <w:r>
        <w:t xml:space="preserve"> object rather than an array or individual values. </w:t>
      </w:r>
    </w:p>
    <w:p w14:paraId="70D3A446" w14:textId="2979AE98" w:rsidR="00A67375" w:rsidRDefault="00A67375" w:rsidP="007953AA">
      <w:pPr>
        <w:pStyle w:val="Bulleteditem"/>
      </w:pPr>
      <w:r>
        <w:t>Store the code for the object in modules.</w:t>
      </w:r>
    </w:p>
    <w:p w14:paraId="5AFED5EE" w14:textId="10A04DC1" w:rsidR="0047559F" w:rsidRDefault="0047559F" w:rsidP="007953AA">
      <w:pPr>
        <w:pStyle w:val="Bulleteditem"/>
      </w:pPr>
      <w:r>
        <w:t>One module should contain code for a Dob class (date of birth) which inherits Date.</w:t>
      </w:r>
    </w:p>
    <w:p w14:paraId="719266FC" w14:textId="77777777" w:rsidR="0047559F" w:rsidRDefault="0047559F" w:rsidP="007953AA">
      <w:pPr>
        <w:pStyle w:val="Bulleteditem"/>
      </w:pPr>
      <w:r>
        <w:t>One module should contain code for a Contact class which validates and stores the contact information. It should import the Dob class.</w:t>
      </w:r>
    </w:p>
    <w:p w14:paraId="58F248E0" w14:textId="7F18B20B" w:rsidR="008915A7" w:rsidRDefault="008915A7" w:rsidP="008915A7">
      <w:pPr>
        <w:pStyle w:val="Heading1"/>
      </w:pPr>
      <w:bookmarkStart w:id="76" w:name="_Toc161670179"/>
      <w:r>
        <w:lastRenderedPageBreak/>
        <w:t>Project 13-2</w:t>
      </w:r>
      <w:r>
        <w:tab/>
        <w:t>Craps dice game</w:t>
      </w:r>
      <w:bookmarkEnd w:id="76"/>
    </w:p>
    <w:p w14:paraId="61E2AD96" w14:textId="170F1067" w:rsidR="008915A7" w:rsidRDefault="008915A7" w:rsidP="008915A7">
      <w:pPr>
        <w:pStyle w:val="Exercisetext"/>
      </w:pPr>
      <w:r>
        <w:t>Create an app that lets the user play street craps, which is a simplified version of the craps game played in casinos.</w:t>
      </w:r>
      <w:r w:rsidR="006A6DCF">
        <w:t xml:space="preserve"> The app should use modules to do its work.</w:t>
      </w:r>
    </w:p>
    <w:p w14:paraId="502A4921" w14:textId="18BE74E4" w:rsidR="008915A7" w:rsidRDefault="008915A7" w:rsidP="008915A7">
      <w:pPr>
        <w:pStyle w:val="Exercisetext"/>
      </w:pPr>
      <w:r>
        <w:rPr>
          <w:noProof/>
        </w:rPr>
        <w:drawing>
          <wp:inline distT="0" distB="0" distL="0" distR="0" wp14:anchorId="5D97158F" wp14:editId="1CA5F468">
            <wp:extent cx="3456432" cy="2313432"/>
            <wp:effectExtent l="0" t="0" r="0" b="0"/>
            <wp:docPr id="24" name="Picture 24" descr="Screenshot:&#10;&#10;(In big, blue letters) Street craps&#10;&#10;Label: Rules:&#10;* If you roll 7 or 11 on the first (come out) roll, you win.&#10;* If you roll 2, 3, or 12 on the come out roll, you lose.&#10;* Any other number on the come out roll sets the point.&#10;* If you roll the point before you roll 7, you win.&#10;* If you roll 7 before you roll the point, you lose.&#10;&#10;Buttons: Roll (greyed out), New Game&#10;&#10;Label: Current roll: 2  The point:   0&#10;&#10;(in red letters) You rolled 2 on the come out roll - you 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10;&#10;(In big, blue letters) Street craps&#10;&#10;Label: Rules:&#10;* If you roll 7 or 11 on the first (come out) roll, you win.&#10;* If you roll 2, 3, or 12 on the come out roll, you lose.&#10;* Any other number on the come out roll sets the point.&#10;* If you roll the point before you roll 7, you win.&#10;* If you roll 7 before you roll the point, you lose.&#10;&#10;Buttons: Roll (greyed out), New Game&#10;&#10;Label: Current roll: 2  The point:   0&#10;&#10;(in red letters) You rolled 2 on the come out roll - you lose."/>
                    <pic:cNvPicPr/>
                  </pic:nvPicPr>
                  <pic:blipFill>
                    <a:blip r:embed="rId47"/>
                    <a:stretch>
                      <a:fillRect/>
                    </a:stretch>
                  </pic:blipFill>
                  <pic:spPr>
                    <a:xfrm>
                      <a:off x="0" y="0"/>
                      <a:ext cx="3456432" cy="2313432"/>
                    </a:xfrm>
                    <a:prstGeom prst="rect">
                      <a:avLst/>
                    </a:prstGeom>
                  </pic:spPr>
                </pic:pic>
              </a:graphicData>
            </a:graphic>
          </wp:inline>
        </w:drawing>
      </w:r>
    </w:p>
    <w:p w14:paraId="01445793" w14:textId="77777777" w:rsidR="008915A7" w:rsidRDefault="008915A7" w:rsidP="008915A7">
      <w:pPr>
        <w:pStyle w:val="Exerciseheading"/>
      </w:pPr>
      <w:r>
        <w:t>Specifications</w:t>
      </w:r>
    </w:p>
    <w:p w14:paraId="35E05B0D" w14:textId="77777777" w:rsidR="008915A7" w:rsidRPr="00894C30" w:rsidRDefault="008915A7" w:rsidP="008915A7">
      <w:pPr>
        <w:pStyle w:val="Bulleteditem"/>
      </w:pPr>
      <w:r>
        <w:t>Use</w:t>
      </w:r>
      <w:r w:rsidRPr="00894C30">
        <w:t xml:space="preserve"> the files in the following folder: </w:t>
      </w:r>
    </w:p>
    <w:p w14:paraId="7B11C17C" w14:textId="23BA42B4" w:rsidR="008915A7" w:rsidRDefault="008915A7" w:rsidP="008915A7">
      <w:pPr>
        <w:pStyle w:val="Exercisecode"/>
      </w:pPr>
      <w:r w:rsidRPr="00894C30">
        <w:t>projects\</w:t>
      </w:r>
      <w:r>
        <w:t>ch13</w:t>
      </w:r>
      <w:r w:rsidRPr="00894C30">
        <w:t>\</w:t>
      </w:r>
      <w:r>
        <w:t>craps\</w:t>
      </w:r>
    </w:p>
    <w:p w14:paraId="71E523F7" w14:textId="079DDE24" w:rsidR="002A735E" w:rsidRDefault="002A735E" w:rsidP="00820C26">
      <w:pPr>
        <w:pStyle w:val="Bulleteditem"/>
      </w:pPr>
      <w:r>
        <w:t>Use a module to implement a Die class and a Dice class.</w:t>
      </w:r>
    </w:p>
    <w:p w14:paraId="1678D41C" w14:textId="4748FB6A" w:rsidR="002A735E" w:rsidRPr="00894C30" w:rsidRDefault="002A735E" w:rsidP="006D1A52">
      <w:pPr>
        <w:pStyle w:val="Bulleteditem"/>
      </w:pPr>
      <w:r>
        <w:t>Use a module to implement the rules below. It should include properties and functions to roll two dice and set an appropriate message based on the total rolled.</w:t>
      </w:r>
    </w:p>
    <w:p w14:paraId="7338AD73" w14:textId="052CC1B5" w:rsidR="008915A7" w:rsidRPr="00894C30" w:rsidRDefault="008915A7" w:rsidP="008915A7">
      <w:pPr>
        <w:pStyle w:val="Bulleteditem"/>
      </w:pPr>
      <w:r>
        <w:t>When the app starts</w:t>
      </w:r>
      <w:r w:rsidR="006A6DCF">
        <w:t>, it should enable the Roll button and disable the New Game button</w:t>
      </w:r>
      <w:r w:rsidRPr="00894C30">
        <w:t>.</w:t>
      </w:r>
    </w:p>
    <w:p w14:paraId="60631B46" w14:textId="6143702C" w:rsidR="008915A7" w:rsidRDefault="006A6DCF" w:rsidP="008915A7">
      <w:pPr>
        <w:pStyle w:val="Bulleteditem"/>
      </w:pPr>
      <w:r>
        <w:t>The Roll button should simulate rolling two 6-sided dice. The total of the two dice should display in the Current roll label.</w:t>
      </w:r>
    </w:p>
    <w:p w14:paraId="2D71FC5A" w14:textId="5456A63C" w:rsidR="006A6DCF" w:rsidRDefault="006A6DCF" w:rsidP="008915A7">
      <w:pPr>
        <w:pStyle w:val="Bulleteditem"/>
      </w:pPr>
      <w:r>
        <w:t>The first roll is called the “come out” roll. If the user rolls 7 or 11 on the come out roll, they win. If they roll 2, 3, or 12</w:t>
      </w:r>
      <w:r w:rsidR="00DB52CE">
        <w:t xml:space="preserve"> on the come out roll</w:t>
      </w:r>
      <w:r>
        <w:t xml:space="preserve">, they lose. </w:t>
      </w:r>
    </w:p>
    <w:p w14:paraId="4FDE3991" w14:textId="6DAAD0FE" w:rsidR="006A6DCF" w:rsidRDefault="006A6DCF" w:rsidP="008915A7">
      <w:pPr>
        <w:pStyle w:val="Bulleteditem"/>
      </w:pPr>
      <w:r>
        <w:t xml:space="preserve">If the user doesn’t win or lose on the come out roll, the number they roll should be assigned as the point value. </w:t>
      </w:r>
      <w:r w:rsidR="00DB52CE">
        <w:t>This value</w:t>
      </w:r>
      <w:r>
        <w:t xml:space="preserve"> should display in the point label.</w:t>
      </w:r>
    </w:p>
    <w:p w14:paraId="53DB07B7" w14:textId="2AF6E133" w:rsidR="006A6DCF" w:rsidRDefault="00DB52CE" w:rsidP="008915A7">
      <w:pPr>
        <w:pStyle w:val="Bulleteditem"/>
      </w:pPr>
      <w:r>
        <w:t xml:space="preserve">If the user doesn’t win or lose on the come out roll, they should </w:t>
      </w:r>
      <w:r w:rsidR="006A6DCF">
        <w:t>continue until they roll the point or a 7. If they roll the point, they win. If they roll a 7, they lose.</w:t>
      </w:r>
    </w:p>
    <w:p w14:paraId="6F7A3250" w14:textId="734945A6" w:rsidR="006A6DCF" w:rsidRDefault="006A6DCF" w:rsidP="006A6DCF">
      <w:pPr>
        <w:pStyle w:val="Bulleteditem"/>
      </w:pPr>
      <w:r>
        <w:t>When the user wins or loses, the app should display the result in red, disable the Roll button, and enable the New Game button.</w:t>
      </w:r>
    </w:p>
    <w:p w14:paraId="77D1A7AC" w14:textId="48402615" w:rsidR="008915A7" w:rsidRPr="008E57FE" w:rsidRDefault="008915A7" w:rsidP="008915A7">
      <w:pPr>
        <w:pStyle w:val="Bulleteditem"/>
      </w:pPr>
      <w:r>
        <w:t xml:space="preserve">The </w:t>
      </w:r>
      <w:r w:rsidR="006A6DCF">
        <w:t>New Game</w:t>
      </w:r>
      <w:r>
        <w:t xml:space="preserve"> button should </w:t>
      </w:r>
      <w:r w:rsidR="00DB52CE">
        <w:t xml:space="preserve">start a new game, </w:t>
      </w:r>
      <w:r w:rsidR="006A6DCF">
        <w:t xml:space="preserve">set the Current roll and point labels to zero, clear any previous </w:t>
      </w:r>
      <w:r w:rsidR="00DB52CE">
        <w:t>message</w:t>
      </w:r>
      <w:r w:rsidR="006A6DCF">
        <w:t>, enable the Roll button, and disable the New Game button</w:t>
      </w:r>
      <w:r>
        <w:t>.</w:t>
      </w:r>
    </w:p>
    <w:p w14:paraId="326F1804" w14:textId="2859DD54" w:rsidR="003404FC" w:rsidRDefault="003404FC" w:rsidP="002817AC">
      <w:pPr>
        <w:pStyle w:val="Heading1"/>
      </w:pPr>
      <w:bookmarkStart w:id="77" w:name="_Toc161670180"/>
      <w:r>
        <w:lastRenderedPageBreak/>
        <w:t>Project 14-1</w:t>
      </w:r>
      <w:r>
        <w:tab/>
      </w:r>
      <w:bookmarkEnd w:id="67"/>
      <w:bookmarkEnd w:id="68"/>
      <w:bookmarkEnd w:id="69"/>
      <w:r w:rsidR="00BD70F3">
        <w:t>To</w:t>
      </w:r>
      <w:r w:rsidR="00F43A82">
        <w:t>-</w:t>
      </w:r>
      <w:r w:rsidR="00BD70F3">
        <w:t>Do List</w:t>
      </w:r>
      <w:bookmarkEnd w:id="77"/>
    </w:p>
    <w:p w14:paraId="6AF92166" w14:textId="130AF16E" w:rsidR="003404FC" w:rsidRDefault="00BD70F3" w:rsidP="00874BF2">
      <w:pPr>
        <w:pStyle w:val="Exercisetext"/>
      </w:pPr>
      <w:r>
        <w:t>Create an app that uses</w:t>
      </w:r>
      <w:r w:rsidR="003404FC">
        <w:t xml:space="preserve"> data from the JSON Placeholder API to </w:t>
      </w:r>
      <w:r>
        <w:t>display</w:t>
      </w:r>
      <w:r w:rsidR="003404FC">
        <w:t xml:space="preserve"> a list of to-do items for a specified user. After selecting a user, the </w:t>
      </w:r>
      <w:r w:rsidR="00A7074C">
        <w:t>app</w:t>
      </w:r>
      <w:r w:rsidR="003404FC">
        <w:t xml:space="preserve"> should look like this:</w:t>
      </w:r>
    </w:p>
    <w:p w14:paraId="72833EFC" w14:textId="3449E83A" w:rsidR="003404FC" w:rsidRDefault="00D45639" w:rsidP="00E74B75">
      <w:pPr>
        <w:pStyle w:val="Exercisetext"/>
      </w:pPr>
      <w:r>
        <w:rPr>
          <w:noProof/>
        </w:rPr>
        <w:drawing>
          <wp:inline distT="0" distB="0" distL="0" distR="0" wp14:anchorId="125EBF48" wp14:editId="583A733B">
            <wp:extent cx="4453128" cy="4178808"/>
            <wp:effectExtent l="0" t="0" r="5080" b="0"/>
            <wp:docPr id="1818314433" name="Picture 1818314433" descr="Screenshot:&#10;&#10;(In big, blue letters) ToDo List&#10;&#10;Label: Select a User&#10;Drop-down menu displays &quot;Leanne Graham&quot;&#10;&#10;Two columns, one headed &quot;ToDo Item&quot; and one &quot;Completed&quot;. The ToDo column contains latin phrases. The Complete column contains either &quot;true&quot; or &quot;false&quot; for each ite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14433" name="Picture 1818314433" descr="Screenshot:&#10;&#10;(In big, blue letters) ToDo List&#10;&#10;Label: Select a User&#10;Drop-down menu displays &quot;Leanne Graham&quot;&#10;&#10;Two columns, one headed &quot;ToDo Item&quot; and one &quot;Completed&quot;. The ToDo column contains latin phrases. The Complete column contains either &quot;true&quot; or &quot;false&quot; for each item.&#10;"/>
                    <pic:cNvPicPr/>
                  </pic:nvPicPr>
                  <pic:blipFill>
                    <a:blip r:embed="rId48"/>
                    <a:stretch>
                      <a:fillRect/>
                    </a:stretch>
                  </pic:blipFill>
                  <pic:spPr>
                    <a:xfrm>
                      <a:off x="0" y="0"/>
                      <a:ext cx="4453128" cy="4178808"/>
                    </a:xfrm>
                    <a:prstGeom prst="rect">
                      <a:avLst/>
                    </a:prstGeom>
                  </pic:spPr>
                </pic:pic>
              </a:graphicData>
            </a:graphic>
          </wp:inline>
        </w:drawing>
      </w:r>
    </w:p>
    <w:p w14:paraId="050BB389" w14:textId="762D0522" w:rsidR="00E31931" w:rsidRDefault="00E31931" w:rsidP="00B13758">
      <w:pPr>
        <w:pStyle w:val="Exerciseheading"/>
      </w:pPr>
      <w:r>
        <w:t>Specifications</w:t>
      </w:r>
    </w:p>
    <w:p w14:paraId="6EF9B657" w14:textId="45EDF1B3" w:rsidR="003F2C74" w:rsidRDefault="000154D1" w:rsidP="00114D98">
      <w:pPr>
        <w:pStyle w:val="Bulleteditem"/>
      </w:pPr>
      <w:r>
        <w:t xml:space="preserve">Use the files in this folder to help you develop the </w:t>
      </w:r>
      <w:r w:rsidR="00A7074C">
        <w:t>app</w:t>
      </w:r>
      <w:r>
        <w:t>:</w:t>
      </w:r>
      <w:r w:rsidR="00B61C40">
        <w:t xml:space="preserve"> </w:t>
      </w:r>
    </w:p>
    <w:p w14:paraId="165B111E" w14:textId="3B02F34E" w:rsidR="003404FC" w:rsidRDefault="00892F88" w:rsidP="008A040D">
      <w:pPr>
        <w:pStyle w:val="Exercisecode"/>
      </w:pPr>
      <w:r>
        <w:t>projects</w:t>
      </w:r>
      <w:r w:rsidR="003404FC">
        <w:t>\ch1</w:t>
      </w:r>
      <w:r w:rsidR="001C6B18">
        <w:t>4</w:t>
      </w:r>
      <w:r w:rsidR="003404FC">
        <w:t>\todo_list</w:t>
      </w:r>
      <w:r w:rsidR="000566CC">
        <w:t>\</w:t>
      </w:r>
    </w:p>
    <w:p w14:paraId="3B882846" w14:textId="1FC9BADF" w:rsidR="00D45639" w:rsidRDefault="00D45639" w:rsidP="00D45639">
      <w:pPr>
        <w:pStyle w:val="Bulleteditem"/>
      </w:pPr>
      <w:r>
        <w:t xml:space="preserve">You can use the following links to access a list of users and the to-do items for a user (you’ll need to supply </w:t>
      </w:r>
      <w:r w:rsidR="00F43A82">
        <w:t xml:space="preserve">a </w:t>
      </w:r>
      <w:r>
        <w:t>user id</w:t>
      </w:r>
      <w:r w:rsidR="00F43A82">
        <w:t xml:space="preserve"> number between 1 and 10</w:t>
      </w:r>
      <w:r>
        <w:t xml:space="preserve">): </w:t>
      </w:r>
    </w:p>
    <w:p w14:paraId="15D23000" w14:textId="0DAA569A" w:rsidR="00D45639" w:rsidRDefault="00D45639" w:rsidP="00D45639">
      <w:pPr>
        <w:pStyle w:val="Code"/>
      </w:pPr>
      <w:r w:rsidRPr="00423BDE">
        <w:t>https://jsonplaceholder.typicode.com</w:t>
      </w:r>
      <w:r>
        <w:t>/users</w:t>
      </w:r>
    </w:p>
    <w:p w14:paraId="27ACEE45" w14:textId="6F64EE81" w:rsidR="00D45639" w:rsidRDefault="00D45639" w:rsidP="00D45639">
      <w:pPr>
        <w:pStyle w:val="Code"/>
      </w:pPr>
      <w:r w:rsidRPr="00423BDE">
        <w:t>https://jsonplaceholder.typicode.com</w:t>
      </w:r>
      <w:r>
        <w:t>/todos/?userId=</w:t>
      </w:r>
      <w:r w:rsidR="00F43A82" w:rsidRPr="00F43A82">
        <w:t>#</w:t>
      </w:r>
    </w:p>
    <w:p w14:paraId="702A75F1" w14:textId="3491DAED" w:rsidR="003A2DFA" w:rsidRDefault="00D45639" w:rsidP="00D45639">
      <w:pPr>
        <w:pStyle w:val="Bulleteditem"/>
      </w:pPr>
      <w:r>
        <w:t>When the app first loads, it should display the to-do items for the first user in the &lt;select&gt; element.</w:t>
      </w:r>
    </w:p>
    <w:p w14:paraId="4459070B" w14:textId="78C28370" w:rsidR="002006EB" w:rsidRDefault="002006EB" w:rsidP="00D45639">
      <w:pPr>
        <w:pStyle w:val="Bulleteditem"/>
      </w:pPr>
      <w:r>
        <w:t>When a new user is selected, the app should display the to-do items for that user</w:t>
      </w:r>
      <w:r w:rsidR="00F43A82">
        <w:t xml:space="preserve"> (and only that user)</w:t>
      </w:r>
      <w:r>
        <w:t xml:space="preserve">. </w:t>
      </w:r>
    </w:p>
    <w:p w14:paraId="5E47D756" w14:textId="63DA26CB" w:rsidR="003404FC" w:rsidRDefault="003404FC" w:rsidP="002817AC">
      <w:pPr>
        <w:pStyle w:val="Heading1"/>
      </w:pPr>
      <w:bookmarkStart w:id="78" w:name="_Toc428520019"/>
      <w:bookmarkStart w:id="79" w:name="_Toc428521814"/>
      <w:bookmarkStart w:id="80" w:name="_Toc48732642"/>
      <w:bookmarkStart w:id="81" w:name="_Toc161670181"/>
      <w:r>
        <w:lastRenderedPageBreak/>
        <w:t>Project 14-2</w:t>
      </w:r>
      <w:r>
        <w:tab/>
      </w:r>
      <w:bookmarkEnd w:id="78"/>
      <w:bookmarkEnd w:id="79"/>
      <w:r>
        <w:t>Mars Rover Photos</w:t>
      </w:r>
      <w:bookmarkEnd w:id="80"/>
      <w:bookmarkEnd w:id="81"/>
    </w:p>
    <w:p w14:paraId="051CE6D9" w14:textId="67EDC48E" w:rsidR="003404FC" w:rsidRDefault="00BD70F3" w:rsidP="00874BF2">
      <w:pPr>
        <w:pStyle w:val="Exercisetext"/>
      </w:pPr>
      <w:r>
        <w:t>M</w:t>
      </w:r>
      <w:r w:rsidR="003404FC">
        <w:t xml:space="preserve">odify an </w:t>
      </w:r>
      <w:r w:rsidR="00A7074C">
        <w:t>app</w:t>
      </w:r>
      <w:r w:rsidR="003404FC">
        <w:t xml:space="preserve"> that </w:t>
      </w:r>
      <w:r>
        <w:t xml:space="preserve">uses NASA’s Mars Rover Photos API to </w:t>
      </w:r>
      <w:r w:rsidR="003404FC">
        <w:t xml:space="preserve">allow you to view photos from any of the rovers sent to Mars by NASA. After selecting a rover, a date, </w:t>
      </w:r>
      <w:r>
        <w:t xml:space="preserve">a camera, </w:t>
      </w:r>
      <w:r w:rsidR="003404FC">
        <w:t xml:space="preserve">and </w:t>
      </w:r>
      <w:r w:rsidR="00F73ED5">
        <w:t>\</w:t>
      </w:r>
      <w:r w:rsidR="003404FC">
        <w:t xml:space="preserve">clicking the “View” button, the </w:t>
      </w:r>
      <w:r w:rsidR="00A7074C">
        <w:t>app</w:t>
      </w:r>
      <w:r w:rsidR="003404FC">
        <w:t xml:space="preserve"> should look like this:</w:t>
      </w:r>
    </w:p>
    <w:p w14:paraId="40D0B5D3" w14:textId="1227E68F" w:rsidR="003404FC" w:rsidRDefault="00F24A27" w:rsidP="00E74B75">
      <w:pPr>
        <w:pStyle w:val="Exercisetext"/>
      </w:pPr>
      <w:r>
        <w:rPr>
          <w:noProof/>
        </w:rPr>
        <w:drawing>
          <wp:inline distT="0" distB="0" distL="0" distR="0" wp14:anchorId="45E05259" wp14:editId="496F34A6">
            <wp:extent cx="4572000" cy="3749040"/>
            <wp:effectExtent l="0" t="0" r="0" b="3810"/>
            <wp:docPr id="10" name="Picture 10" descr="Screenshot:&#10;&#10;(In big, blue letters) Mars Rover Photos&#10;&#10;Label: Select a Rover&#10;Drop-down menu shows &quot;Curiosity&quot; selected&#10;&#10;Label: Status&#10;immediately below: active&#10;&#10;Label: # of Photos&#10;immediately below: 695670&#10;&#10;Label: Landing Date&#10;immediately below: 2012-08-06&#10;&#10;Label: Max Date&#10;immediately below: 2024-02-19&#10;&#10;Label: Select a Date:&#10;Three drop-down menus for selecting a year, month (by number), and day&#10;&#10;Label: Select a Camera:&#10;a drop-down menu showing &quot;Front Hazard Avoidance Camera&quot;&#10;&#10;Button: View photos&#10;&#10;Two photos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10;&#10;(In big, blue letters) Mars Rover Photos&#10;&#10;Label: Select a Rover&#10;Drop-down menu shows &quot;Curiosity&quot; selected&#10;&#10;Label: Status&#10;immediately below: active&#10;&#10;Label: # of Photos&#10;immediately below: 695670&#10;&#10;Label: Landing Date&#10;immediately below: 2012-08-06&#10;&#10;Label: Max Date&#10;immediately below: 2024-02-19&#10;&#10;Label: Select a Date:&#10;Three drop-down menus for selecting a year, month (by number), and day&#10;&#10;Label: Select a Camera:&#10;a drop-down menu showing &quot;Front Hazard Avoidance Camera&quot;&#10;&#10;Button: View photos&#10;&#10;Two photos displayed"/>
                    <pic:cNvPicPr/>
                  </pic:nvPicPr>
                  <pic:blipFill>
                    <a:blip r:embed="rId49"/>
                    <a:stretch>
                      <a:fillRect/>
                    </a:stretch>
                  </pic:blipFill>
                  <pic:spPr>
                    <a:xfrm>
                      <a:off x="0" y="0"/>
                      <a:ext cx="4572000" cy="3749040"/>
                    </a:xfrm>
                    <a:prstGeom prst="rect">
                      <a:avLst/>
                    </a:prstGeom>
                  </pic:spPr>
                </pic:pic>
              </a:graphicData>
            </a:graphic>
          </wp:inline>
        </w:drawing>
      </w:r>
    </w:p>
    <w:p w14:paraId="09F026D2" w14:textId="47A72329" w:rsidR="00E31931" w:rsidRDefault="00E31931" w:rsidP="00B13758">
      <w:pPr>
        <w:pStyle w:val="Exerciseheading"/>
      </w:pPr>
      <w:r>
        <w:t>Specifications</w:t>
      </w:r>
    </w:p>
    <w:p w14:paraId="08E6C236" w14:textId="77777777" w:rsidR="00095BC0" w:rsidRDefault="00095BC0" w:rsidP="00690982">
      <w:pPr>
        <w:pStyle w:val="Bulleteditem"/>
        <w:ind w:right="-720"/>
      </w:pPr>
      <w:r>
        <w:t xml:space="preserve">Use the files in this folder to help you develop the app: </w:t>
      </w:r>
    </w:p>
    <w:p w14:paraId="17B5471E" w14:textId="77777777" w:rsidR="00095BC0" w:rsidRDefault="00095BC0" w:rsidP="00690982">
      <w:pPr>
        <w:pStyle w:val="Code"/>
        <w:ind w:right="-720"/>
      </w:pPr>
      <w:r>
        <w:t>projects\ch14\mars_rover\</w:t>
      </w:r>
    </w:p>
    <w:p w14:paraId="207617E7" w14:textId="77777777" w:rsidR="00095BC0" w:rsidRDefault="00095BC0" w:rsidP="00690982">
      <w:pPr>
        <w:pStyle w:val="Bulleteditem"/>
        <w:ind w:right="-720"/>
      </w:pPr>
      <w:r>
        <w:t xml:space="preserve">To get a list of all the Mars rovers, use this URL: </w:t>
      </w:r>
    </w:p>
    <w:p w14:paraId="6D7FAFC3" w14:textId="77777777" w:rsidR="00095BC0" w:rsidRDefault="00095BC0" w:rsidP="00690982">
      <w:pPr>
        <w:pStyle w:val="Code"/>
        <w:ind w:right="-720"/>
      </w:pPr>
      <w:r w:rsidRPr="00B24823">
        <w:t>https://api.nasa.gov/mars-photos/api/v1/rovers</w:t>
      </w:r>
      <w:r w:rsidRPr="00D6370D">
        <w:t xml:space="preserve"> ?api_key=DEMO_KEY&amp;page=1</w:t>
      </w:r>
    </w:p>
    <w:p w14:paraId="5686CA8B" w14:textId="77777777" w:rsidR="00095BC0" w:rsidRDefault="00095BC0" w:rsidP="00690982">
      <w:pPr>
        <w:pStyle w:val="Code"/>
        <w:ind w:right="-720"/>
      </w:pPr>
      <w:r>
        <w:rPr>
          <w:rFonts w:ascii="Times New Roman" w:hAnsi="Times New Roman"/>
          <w:b w:val="0"/>
          <w:sz w:val="22"/>
        </w:rPr>
        <w:t>(For best results, sign up for and use your own API key rather than DEMO_KEY)</w:t>
      </w:r>
    </w:p>
    <w:p w14:paraId="0C151655" w14:textId="77777777" w:rsidR="00095BC0" w:rsidRDefault="00095BC0" w:rsidP="00690982">
      <w:pPr>
        <w:pStyle w:val="Bulleteditem"/>
        <w:ind w:right="-720"/>
      </w:pPr>
      <w:r>
        <w:t>To get the photos for a specific rover and date, update the URL like this:</w:t>
      </w:r>
    </w:p>
    <w:p w14:paraId="20067A92" w14:textId="77777777" w:rsidR="00095BC0" w:rsidRDefault="00095BC0" w:rsidP="00690982">
      <w:pPr>
        <w:pStyle w:val="Code"/>
        <w:ind w:right="-720"/>
      </w:pPr>
      <w:r w:rsidRPr="00B24823">
        <w:t>https://api.nasa.gov/mars-photos/api/v1/rovers</w:t>
      </w:r>
      <w:r>
        <w:t>/</w:t>
      </w:r>
      <w:r w:rsidRPr="00D6370D">
        <w:rPr>
          <w:highlight w:val="yellow"/>
        </w:rPr>
        <w:t>Curiosity/photos</w:t>
      </w:r>
      <w:r>
        <w:br/>
      </w:r>
      <w:r w:rsidRPr="00D6370D">
        <w:t>?api_key=DEMO_KEY&amp;page=1</w:t>
      </w:r>
      <w:r w:rsidRPr="007D63DB">
        <w:rPr>
          <w:highlight w:val="yellow"/>
        </w:rPr>
        <w:t>&amp;earth_date=2024-2-19</w:t>
      </w:r>
    </w:p>
    <w:p w14:paraId="3398F5A7" w14:textId="77777777" w:rsidR="00095BC0" w:rsidRDefault="00095BC0" w:rsidP="00690982">
      <w:pPr>
        <w:pStyle w:val="Bulleteditem"/>
        <w:ind w:right="-720"/>
      </w:pPr>
      <w:r>
        <w:t>To get the photos for a specific camera, update the URL like this:</w:t>
      </w:r>
    </w:p>
    <w:p w14:paraId="0E14CD81" w14:textId="77777777" w:rsidR="00095BC0" w:rsidRDefault="00095BC0" w:rsidP="00690982">
      <w:pPr>
        <w:pStyle w:val="Code"/>
        <w:ind w:right="-720"/>
      </w:pPr>
      <w:r w:rsidRPr="00B24823">
        <w:t>https://api.nasa.gov/mars-photos/api/v1/rovers</w:t>
      </w:r>
      <w:r>
        <w:t>/Curiosity/photos</w:t>
      </w:r>
      <w:r>
        <w:br/>
        <w:t>?</w:t>
      </w:r>
      <w:r w:rsidRPr="00D6370D">
        <w:t>api_key=DEMO_KEY&amp;page=1</w:t>
      </w:r>
      <w:r w:rsidRPr="007D63DB">
        <w:t>&amp;earth_date=2024-2-19</w:t>
      </w:r>
      <w:r w:rsidRPr="007D63DB">
        <w:rPr>
          <w:highlight w:val="yellow"/>
        </w:rPr>
        <w:t>&amp;camera=FHAZ</w:t>
      </w:r>
    </w:p>
    <w:p w14:paraId="4F1C8C6E" w14:textId="7A7CD6A5" w:rsidR="00095BC0" w:rsidRDefault="00095BC0" w:rsidP="00690982">
      <w:pPr>
        <w:pStyle w:val="Bulleteditem"/>
        <w:ind w:right="-720"/>
      </w:pPr>
      <w:r>
        <w:t xml:space="preserve">When the app loads, it should populate the </w:t>
      </w:r>
      <w:r w:rsidR="006D1A52">
        <w:t>“</w:t>
      </w:r>
      <w:r>
        <w:t>Select a Rover</w:t>
      </w:r>
      <w:r w:rsidR="006D1A52">
        <w:t>”</w:t>
      </w:r>
      <w:r>
        <w:t xml:space="preserve"> drop-down.</w:t>
      </w:r>
    </w:p>
    <w:p w14:paraId="15442524" w14:textId="77777777" w:rsidR="00095BC0" w:rsidRDefault="00095BC0" w:rsidP="00690982">
      <w:pPr>
        <w:pStyle w:val="Bulleteditem"/>
        <w:ind w:right="-720"/>
      </w:pPr>
      <w:r>
        <w:t>When the user selects a rover, the app should use data for the selected rover to display the status, # of photos, landing date, and max date and to populate the Select a Date and Select a Camera drop-downs.</w:t>
      </w:r>
    </w:p>
    <w:p w14:paraId="72518CFF" w14:textId="77777777" w:rsidR="00095BC0" w:rsidRDefault="00095BC0" w:rsidP="00690982">
      <w:pPr>
        <w:pStyle w:val="Bulleteditem"/>
        <w:ind w:right="-720"/>
      </w:pPr>
      <w:r>
        <w:t xml:space="preserve">When the user clicks the View photos button, photos should display as shown above. </w:t>
      </w:r>
    </w:p>
    <w:p w14:paraId="04592E74" w14:textId="77777777" w:rsidR="00095BC0" w:rsidRDefault="00095BC0" w:rsidP="00095BC0">
      <w:pPr>
        <w:pStyle w:val="Heading1"/>
      </w:pPr>
      <w:bookmarkStart w:id="82" w:name="_Toc161670182"/>
      <w:bookmarkStart w:id="83" w:name="_Toc428520021"/>
      <w:bookmarkStart w:id="84" w:name="_Toc428521815"/>
      <w:bookmarkStart w:id="85" w:name="_Toc48732643"/>
      <w:bookmarkEnd w:id="70"/>
      <w:bookmarkEnd w:id="71"/>
      <w:r>
        <w:lastRenderedPageBreak/>
        <w:t>Project 15-1</w:t>
      </w:r>
      <w:r>
        <w:tab/>
        <w:t>Create and run a server script with parameters</w:t>
      </w:r>
      <w:bookmarkEnd w:id="82"/>
    </w:p>
    <w:p w14:paraId="6C57BFB3" w14:textId="77777777" w:rsidR="00095BC0" w:rsidRDefault="00095BC0" w:rsidP="00095BC0">
      <w:pPr>
        <w:pStyle w:val="Exercisetext"/>
      </w:pPr>
      <w:r>
        <w:t>Write the JavaScript for a server-side script named test_scores that calculates the average of the test scores that are passed to it. You should be able to pass one or more test scores to this script.</w:t>
      </w:r>
    </w:p>
    <w:p w14:paraId="7D6232A1" w14:textId="77777777" w:rsidR="00095BC0" w:rsidRDefault="00095BC0" w:rsidP="00095BC0">
      <w:pPr>
        <w:pStyle w:val="Exercisecodep4"/>
        <w:shd w:val="clear" w:color="auto" w:fill="002060"/>
        <w:spacing w:after="0"/>
        <w:ind w:left="0" w:firstLine="187"/>
      </w:pPr>
    </w:p>
    <w:p w14:paraId="3B3D4D63" w14:textId="22504D67" w:rsidR="00095BC0" w:rsidRDefault="00095BC0" w:rsidP="00095BC0">
      <w:pPr>
        <w:pStyle w:val="Exercisecodep4"/>
        <w:shd w:val="clear" w:color="auto" w:fill="002060"/>
        <w:spacing w:after="0"/>
        <w:ind w:left="0" w:firstLine="187"/>
      </w:pPr>
      <w:r>
        <w:t>&gt; cd /projects/ch1</w:t>
      </w:r>
      <w:r w:rsidR="00F24A27">
        <w:t>5</w:t>
      </w:r>
    </w:p>
    <w:p w14:paraId="39CEB564" w14:textId="77777777" w:rsidR="00095BC0" w:rsidRDefault="00095BC0" w:rsidP="00095BC0">
      <w:pPr>
        <w:pStyle w:val="Exercisecodep4"/>
        <w:shd w:val="clear" w:color="auto" w:fill="002060"/>
        <w:spacing w:after="0"/>
        <w:ind w:left="0" w:firstLine="180"/>
      </w:pPr>
    </w:p>
    <w:p w14:paraId="4A11A2C8" w14:textId="77777777" w:rsidR="00095BC0" w:rsidRDefault="00095BC0" w:rsidP="00095BC0">
      <w:pPr>
        <w:pStyle w:val="Exercisecodep4"/>
        <w:shd w:val="clear" w:color="auto" w:fill="002060"/>
        <w:spacing w:after="0"/>
        <w:ind w:left="0" w:firstLine="180"/>
      </w:pPr>
      <w:r>
        <w:t>&gt; node test_scores 89 100 92 93</w:t>
      </w:r>
    </w:p>
    <w:p w14:paraId="219EAA40" w14:textId="77777777" w:rsidR="00095BC0" w:rsidRDefault="00095BC0" w:rsidP="00095BC0">
      <w:pPr>
        <w:pStyle w:val="Exercisecodep4"/>
        <w:shd w:val="clear" w:color="auto" w:fill="002060"/>
        <w:spacing w:after="0"/>
        <w:ind w:left="0" w:firstLine="187"/>
      </w:pPr>
      <w:r>
        <w:t>All scores: 89, 100, 92, 93</w:t>
      </w:r>
    </w:p>
    <w:p w14:paraId="5EF619B0" w14:textId="77777777" w:rsidR="00095BC0" w:rsidRDefault="00095BC0" w:rsidP="00095BC0">
      <w:pPr>
        <w:pStyle w:val="Exercisecodep4"/>
        <w:shd w:val="clear" w:color="auto" w:fill="002060"/>
        <w:spacing w:after="0"/>
        <w:ind w:left="0" w:firstLine="187"/>
      </w:pPr>
      <w:r>
        <w:t>Average score: 94</w:t>
      </w:r>
    </w:p>
    <w:p w14:paraId="224456DF" w14:textId="77777777" w:rsidR="00095BC0" w:rsidRDefault="00095BC0" w:rsidP="00095BC0">
      <w:pPr>
        <w:pStyle w:val="Exercisecodep4"/>
        <w:shd w:val="clear" w:color="auto" w:fill="002060"/>
        <w:spacing w:after="0"/>
        <w:ind w:left="0" w:firstLine="187"/>
      </w:pPr>
    </w:p>
    <w:p w14:paraId="32C56C00" w14:textId="77777777" w:rsidR="00095BC0" w:rsidRDefault="00095BC0" w:rsidP="00095BC0">
      <w:pPr>
        <w:pStyle w:val="Exerciseheading"/>
      </w:pPr>
      <w:r>
        <w:t>Specifications</w:t>
      </w:r>
    </w:p>
    <w:p w14:paraId="5ACCFE4F" w14:textId="77777777" w:rsidR="00095BC0" w:rsidRDefault="00095BC0" w:rsidP="00095BC0">
      <w:pPr>
        <w:pStyle w:val="Bulleteditem"/>
      </w:pPr>
      <w:r>
        <w:t>Use the index.js file in this directory to code the script:</w:t>
      </w:r>
    </w:p>
    <w:p w14:paraId="05451364" w14:textId="77777777" w:rsidR="00095BC0" w:rsidRDefault="00095BC0" w:rsidP="00095BC0">
      <w:pPr>
        <w:pStyle w:val="Code"/>
      </w:pPr>
      <w:r>
        <w:t>projects\ch15\test_scores\</w:t>
      </w:r>
    </w:p>
    <w:p w14:paraId="46058C04" w14:textId="77777777" w:rsidR="00095BC0" w:rsidRDefault="00095BC0" w:rsidP="00095BC0">
      <w:pPr>
        <w:pStyle w:val="Bulleteditem"/>
      </w:pPr>
      <w:r>
        <w:t>The script should take one or more test scores separated by spaces as an argument.</w:t>
      </w:r>
    </w:p>
    <w:p w14:paraId="5DD94121" w14:textId="77777777" w:rsidR="00095BC0" w:rsidRDefault="00095BC0" w:rsidP="00095BC0">
      <w:pPr>
        <w:pStyle w:val="Heading1"/>
      </w:pPr>
      <w:bookmarkStart w:id="86" w:name="_Toc161670183"/>
      <w:r>
        <w:lastRenderedPageBreak/>
        <w:t>Project 15-2</w:t>
      </w:r>
      <w:r>
        <w:tab/>
        <w:t>Run a server to host an app</w:t>
      </w:r>
      <w:bookmarkEnd w:id="86"/>
      <w:r>
        <w:t xml:space="preserve"> </w:t>
      </w:r>
    </w:p>
    <w:p w14:paraId="72A47A5C" w14:textId="54D7FC95" w:rsidR="00095BC0" w:rsidRDefault="00095BC0" w:rsidP="00095BC0">
      <w:pPr>
        <w:pStyle w:val="Exercisetext"/>
      </w:pPr>
      <w:r>
        <w:t xml:space="preserve">Start a web server with node.js so you can run the Countdown app from </w:t>
      </w:r>
      <w:r w:rsidR="00891112">
        <w:t>project 8-1</w:t>
      </w:r>
      <w:r>
        <w:t>:</w:t>
      </w:r>
    </w:p>
    <w:p w14:paraId="2AF7006D" w14:textId="77777777" w:rsidR="00095BC0" w:rsidRDefault="00095BC0" w:rsidP="00095BC0">
      <w:pPr>
        <w:pStyle w:val="Exercisetext"/>
      </w:pPr>
      <w:r>
        <w:rPr>
          <w:noProof/>
        </w:rPr>
        <w:drawing>
          <wp:inline distT="0" distB="0" distL="0" distR="0" wp14:anchorId="6568E0A9" wp14:editId="6BA5B03E">
            <wp:extent cx="3785616" cy="2624328"/>
            <wp:effectExtent l="0" t="0" r="5715" b="5080"/>
            <wp:docPr id="1818314432" name="Picture 1818314432" descr="Screenshot:&#10;&#10;(In big, blue letters) Countdown To...&#10;&#10;Label: Event Name:&#10;Textbox: shows &quot;Christmas&quot; entered&#10;&#10;Label: Event Date:&#10;Textbox shows &quot;12/25/2024&quot; entered&#10;&#10;Button: Countdown!&#10;&#10;(in red letters) 287 day(s), 13 hours, 46 minutes, 8 seconds until Christmas (Wed Dec 25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14432" name="Picture 1818314432" descr="Screenshot:&#10;&#10;(In big, blue letters) Countdown To...&#10;&#10;Label: Event Name:&#10;Textbox: shows &quot;Christmas&quot; entered&#10;&#10;Label: Event Date:&#10;Textbox shows &quot;12/25/2024&quot; entered&#10;&#10;Button: Countdown!&#10;&#10;(in red letters) 287 day(s), 13 hours, 46 minutes, 8 seconds until Christmas (Wed Dec 25 2024)"/>
                    <pic:cNvPicPr/>
                  </pic:nvPicPr>
                  <pic:blipFill>
                    <a:blip r:embed="rId50"/>
                    <a:stretch>
                      <a:fillRect/>
                    </a:stretch>
                  </pic:blipFill>
                  <pic:spPr>
                    <a:xfrm>
                      <a:off x="0" y="0"/>
                      <a:ext cx="3785616" cy="2624328"/>
                    </a:xfrm>
                    <a:prstGeom prst="rect">
                      <a:avLst/>
                    </a:prstGeom>
                  </pic:spPr>
                </pic:pic>
              </a:graphicData>
            </a:graphic>
          </wp:inline>
        </w:drawing>
      </w:r>
    </w:p>
    <w:p w14:paraId="60D829BE" w14:textId="77777777" w:rsidR="00095BC0" w:rsidRDefault="00095BC0" w:rsidP="00095BC0">
      <w:pPr>
        <w:pStyle w:val="Exerciseheading"/>
      </w:pPr>
      <w:r>
        <w:t>Specifications</w:t>
      </w:r>
    </w:p>
    <w:p w14:paraId="5FC63730" w14:textId="77777777" w:rsidR="00095BC0" w:rsidRDefault="00095BC0" w:rsidP="00095BC0">
      <w:pPr>
        <w:pStyle w:val="Bulleteditem"/>
      </w:pPr>
      <w:r w:rsidRPr="00FF6BF4">
        <w:t>If necessary, install Node.js on your system.</w:t>
      </w:r>
    </w:p>
    <w:p w14:paraId="52400C1F" w14:textId="77777777" w:rsidR="00095BC0" w:rsidRDefault="00095BC0" w:rsidP="00095BC0">
      <w:pPr>
        <w:pStyle w:val="Bulleteditem"/>
      </w:pPr>
      <w:r>
        <w:t>Navigate to the files in this directory and start the http server:</w:t>
      </w:r>
    </w:p>
    <w:p w14:paraId="7E1DD960" w14:textId="77777777" w:rsidR="00095BC0" w:rsidRDefault="00095BC0" w:rsidP="00095BC0">
      <w:pPr>
        <w:pStyle w:val="Code"/>
      </w:pPr>
      <w:r>
        <w:t>projects\ch15\countdown\</w:t>
      </w:r>
    </w:p>
    <w:p w14:paraId="5A292917" w14:textId="77777777" w:rsidR="00095BC0" w:rsidRDefault="00095BC0" w:rsidP="00095BC0">
      <w:pPr>
        <w:pStyle w:val="Bulleteditem"/>
      </w:pPr>
      <w:r>
        <w:t>Start the http server and navigate to the hosted app.</w:t>
      </w:r>
    </w:p>
    <w:p w14:paraId="781A42E0" w14:textId="77777777" w:rsidR="00095BC0" w:rsidRDefault="00095BC0" w:rsidP="00095BC0">
      <w:pPr>
        <w:pStyle w:val="Bulleteditem"/>
      </w:pPr>
      <w:r>
        <w:t>Test the app to make sure that everything is working correctly.</w:t>
      </w:r>
    </w:p>
    <w:p w14:paraId="22847E51" w14:textId="33C15B29" w:rsidR="00095BC0" w:rsidRDefault="00095BC0" w:rsidP="00095BC0">
      <w:pPr>
        <w:pStyle w:val="Heading1"/>
      </w:pPr>
      <w:bookmarkStart w:id="87" w:name="_Toc161670184"/>
      <w:r>
        <w:lastRenderedPageBreak/>
        <w:t>Project 16-1</w:t>
      </w:r>
      <w:r>
        <w:tab/>
        <w:t>Tic</w:t>
      </w:r>
      <w:r w:rsidR="00891112">
        <w:t xml:space="preserve"> </w:t>
      </w:r>
      <w:r>
        <w:t>Tac</w:t>
      </w:r>
      <w:r w:rsidR="00891112">
        <w:t xml:space="preserve"> </w:t>
      </w:r>
      <w:r>
        <w:t>Toe</w:t>
      </w:r>
      <w:bookmarkEnd w:id="87"/>
    </w:p>
    <w:p w14:paraId="4FEEB57A" w14:textId="6E35D025" w:rsidR="00095BC0" w:rsidRDefault="00095BC0" w:rsidP="00095BC0">
      <w:pPr>
        <w:pStyle w:val="Exercisetext"/>
      </w:pPr>
      <w:r>
        <w:rPr>
          <w:noProof/>
        </w:rPr>
        <w:drawing>
          <wp:anchor distT="0" distB="0" distL="114300" distR="114300" simplePos="0" relativeHeight="251660288" behindDoc="0" locked="0" layoutInCell="1" allowOverlap="1" wp14:anchorId="5436B078" wp14:editId="151B99CB">
            <wp:simplePos x="0" y="0"/>
            <wp:positionH relativeFrom="column">
              <wp:posOffset>2171700</wp:posOffset>
            </wp:positionH>
            <wp:positionV relativeFrom="paragraph">
              <wp:posOffset>1974850</wp:posOffset>
            </wp:positionV>
            <wp:extent cx="3007995" cy="3108960"/>
            <wp:effectExtent l="0" t="0" r="1905" b="0"/>
            <wp:wrapTopAndBottom/>
            <wp:docPr id="1818314435" name="Picture 1818314435" descr="Screenshot:&#10;&#10;(In big, blue letters)  Tic Tac Toe&#10;&#10;Label: X wins!&#10;Button: New Game&#10;&#10;A 3 by 3 grid of squares. It is marked&#10;X O X&#10;O X (blank)&#10;O (blank)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14435" name="Picture 1818314435" descr="Screenshot:&#10;&#10;(In big, blue letters)  Tic Tac Toe&#10;&#10;Label: X wins!&#10;Button: New Game&#10;&#10;A 3 by 3 grid of squares. It is marked&#10;X O X&#10;O X (blank)&#10;O (blank) X"/>
                    <pic:cNvPicPr/>
                  </pic:nvPicPr>
                  <pic:blipFill>
                    <a:blip r:embed="rId51">
                      <a:extLst>
                        <a:ext uri="{28A0092B-C50C-407E-A947-70E740481C1C}">
                          <a14:useLocalDpi xmlns:a14="http://schemas.microsoft.com/office/drawing/2010/main" val="0"/>
                        </a:ext>
                      </a:extLst>
                    </a:blip>
                    <a:stretch>
                      <a:fillRect/>
                    </a:stretch>
                  </pic:blipFill>
                  <pic:spPr>
                    <a:xfrm>
                      <a:off x="0" y="0"/>
                      <a:ext cx="3007995" cy="3108960"/>
                    </a:xfrm>
                    <a:prstGeom prst="rect">
                      <a:avLst/>
                    </a:prstGeom>
                  </pic:spPr>
                </pic:pic>
              </a:graphicData>
            </a:graphic>
            <wp14:sizeRelH relativeFrom="page">
              <wp14:pctWidth>0</wp14:pctWidth>
            </wp14:sizeRelH>
            <wp14:sizeRelV relativeFrom="page">
              <wp14:pctHeight>0</wp14:pctHeight>
            </wp14:sizeRelV>
          </wp:anchor>
        </w:drawing>
      </w:r>
      <w:r>
        <w:t>Create a Tic</w:t>
      </w:r>
      <w:r w:rsidR="00891112">
        <w:t xml:space="preserve"> </w:t>
      </w:r>
      <w:r>
        <w:t>Tac</w:t>
      </w:r>
      <w:r w:rsidR="00891112">
        <w:t xml:space="preserve"> </w:t>
      </w:r>
      <w:r>
        <w:t xml:space="preserve">Toe game. This game </w:t>
      </w:r>
      <w:r w:rsidR="00965D62">
        <w:t>expands on the Tic Tac Toe app presented in the book by allowing two players to play a game of Tic Tac Toe.</w:t>
      </w:r>
    </w:p>
    <w:p w14:paraId="13B4F12D" w14:textId="77777777" w:rsidR="00095BC0" w:rsidRDefault="00095BC0" w:rsidP="00095BC0">
      <w:pPr>
        <w:pStyle w:val="Exerciseheading"/>
      </w:pPr>
      <w:r>
        <w:drawing>
          <wp:anchor distT="0" distB="0" distL="114300" distR="114300" simplePos="0" relativeHeight="251659264" behindDoc="0" locked="0" layoutInCell="1" allowOverlap="1" wp14:anchorId="5A898592" wp14:editId="16050D15">
            <wp:simplePos x="0" y="0"/>
            <wp:positionH relativeFrom="column">
              <wp:posOffset>0</wp:posOffset>
            </wp:positionH>
            <wp:positionV relativeFrom="paragraph">
              <wp:posOffset>635</wp:posOffset>
            </wp:positionV>
            <wp:extent cx="3007995" cy="3099435"/>
            <wp:effectExtent l="0" t="0" r="1905" b="5715"/>
            <wp:wrapTopAndBottom/>
            <wp:docPr id="1818314434" name="Picture 1818314434" descr="Screenshot:&#10;&#10;(In big, blue letters)  Tic Tac Toe&#10;&#10;Label: O's turn&#10;Button: New Game&#10;&#10;A 3 by 3 grid of squares. The top row is marked X O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14434" name="Picture 1818314434" descr="Screenshot:&#10;&#10;(In big, blue letters)  Tic Tac Toe&#10;&#10;Label: O's turn&#10;Button: New Game&#10;&#10;A 3 by 3 grid of squares. The top row is marked X O X"/>
                    <pic:cNvPicPr/>
                  </pic:nvPicPr>
                  <pic:blipFill>
                    <a:blip r:embed="rId52">
                      <a:extLst>
                        <a:ext uri="{28A0092B-C50C-407E-A947-70E740481C1C}">
                          <a14:useLocalDpi xmlns:a14="http://schemas.microsoft.com/office/drawing/2010/main" val="0"/>
                        </a:ext>
                      </a:extLst>
                    </a:blip>
                    <a:stretch>
                      <a:fillRect/>
                    </a:stretch>
                  </pic:blipFill>
                  <pic:spPr>
                    <a:xfrm>
                      <a:off x="0" y="0"/>
                      <a:ext cx="3007995" cy="3099435"/>
                    </a:xfrm>
                    <a:prstGeom prst="rect">
                      <a:avLst/>
                    </a:prstGeom>
                  </pic:spPr>
                </pic:pic>
              </a:graphicData>
            </a:graphic>
            <wp14:sizeRelH relativeFrom="page">
              <wp14:pctWidth>0</wp14:pctWidth>
            </wp14:sizeRelH>
            <wp14:sizeRelV relativeFrom="page">
              <wp14:pctHeight>0</wp14:pctHeight>
            </wp14:sizeRelV>
          </wp:anchor>
        </w:drawing>
      </w:r>
      <w:r>
        <w:t>Specifications</w:t>
      </w:r>
    </w:p>
    <w:p w14:paraId="1F94F562" w14:textId="77777777" w:rsidR="00095BC0" w:rsidRDefault="00095BC0" w:rsidP="00095BC0">
      <w:pPr>
        <w:pStyle w:val="Bulleteditem"/>
      </w:pPr>
      <w:r>
        <w:t>Use the files in this folder to help you develop the app:</w:t>
      </w:r>
    </w:p>
    <w:p w14:paraId="3096869F" w14:textId="77777777" w:rsidR="00095BC0" w:rsidRDefault="00095BC0" w:rsidP="00095BC0">
      <w:pPr>
        <w:pStyle w:val="Code"/>
      </w:pPr>
      <w:r>
        <w:t>projects\ch16\tictactoe\</w:t>
      </w:r>
    </w:p>
    <w:p w14:paraId="19B74952" w14:textId="69190CBC" w:rsidR="00095BC0" w:rsidRDefault="00095BC0" w:rsidP="00095BC0">
      <w:pPr>
        <w:pStyle w:val="Bulleteditem"/>
      </w:pPr>
      <w:r>
        <w:t>When a user clicks in a square, a mark for the corresponding user should be placed in the center of that square.</w:t>
      </w:r>
      <w:r w:rsidR="00891112">
        <w:t xml:space="preserve"> Use the letters X and O for the marks.</w:t>
      </w:r>
    </w:p>
    <w:p w14:paraId="2784942D" w14:textId="77777777" w:rsidR="00095BC0" w:rsidRDefault="00095BC0" w:rsidP="00095BC0">
      <w:pPr>
        <w:pStyle w:val="Bulleteditem"/>
      </w:pPr>
      <w:r>
        <w:t>When a user clicks in a square that already has a mark, nothing should happen.</w:t>
      </w:r>
    </w:p>
    <w:p w14:paraId="24353D78" w14:textId="77777777" w:rsidR="00095BC0" w:rsidRDefault="00095BC0" w:rsidP="00095BC0">
      <w:pPr>
        <w:pStyle w:val="Bulleteditem"/>
      </w:pPr>
      <w:r>
        <w:t>After a mark is placed, the turn should switch to the other user automatically.</w:t>
      </w:r>
    </w:p>
    <w:p w14:paraId="2983E422" w14:textId="77777777" w:rsidR="00095BC0" w:rsidRDefault="00095BC0" w:rsidP="00095BC0">
      <w:pPr>
        <w:pStyle w:val="Bulleteditem"/>
      </w:pPr>
      <w:r>
        <w:t>Every time a mark is placed, the game should check if there is a winner.</w:t>
      </w:r>
    </w:p>
    <w:p w14:paraId="43D3C764" w14:textId="6884692E" w:rsidR="00095BC0" w:rsidRDefault="00095BC0" w:rsidP="00095BC0">
      <w:pPr>
        <w:pStyle w:val="Bulleteditem"/>
      </w:pPr>
      <w:r>
        <w:t>The game ends when there’s a winner or when all the squares have a mark and there’s no winner. The users should be notified of the result when the game ends.</w:t>
      </w:r>
    </w:p>
    <w:p w14:paraId="2E951568" w14:textId="77777777" w:rsidR="00095BC0" w:rsidRDefault="00095BC0" w:rsidP="00095BC0">
      <w:pPr>
        <w:pStyle w:val="Bulleteditem"/>
      </w:pPr>
      <w:r>
        <w:t>After a game ends, nothing should happen when a user clicks in a square until a new game starts.</w:t>
      </w:r>
    </w:p>
    <w:p w14:paraId="2862F499" w14:textId="3413980D" w:rsidR="00095BC0" w:rsidRPr="00CC6D3D" w:rsidRDefault="00095BC0" w:rsidP="00095BC0">
      <w:pPr>
        <w:pStyle w:val="Bulleteditem"/>
      </w:pPr>
      <w:r>
        <w:t xml:space="preserve">The New Game button should reset the game so users can play </w:t>
      </w:r>
      <w:r w:rsidR="000D1A3C">
        <w:t>again</w:t>
      </w:r>
      <w:r>
        <w:t>.</w:t>
      </w:r>
    </w:p>
    <w:p w14:paraId="774E65CC" w14:textId="77777777" w:rsidR="00095BC0" w:rsidRPr="00FE1C4A" w:rsidRDefault="00095BC0" w:rsidP="00095BC0">
      <w:pPr>
        <w:pStyle w:val="Heading1"/>
      </w:pPr>
      <w:bookmarkStart w:id="88" w:name="_Toc161670185"/>
      <w:r w:rsidRPr="00FE1C4A">
        <w:lastRenderedPageBreak/>
        <w:t>Project 16-2</w:t>
      </w:r>
      <w:r w:rsidRPr="00FE1C4A">
        <w:tab/>
        <w:t>Connect Four</w:t>
      </w:r>
      <w:bookmarkEnd w:id="88"/>
    </w:p>
    <w:p w14:paraId="15A4499C" w14:textId="1BF6B9EC" w:rsidR="00095BC0" w:rsidRDefault="00095BC0" w:rsidP="00095BC0">
      <w:pPr>
        <w:pStyle w:val="Exercisetext"/>
      </w:pPr>
      <w:r>
        <w:t>Create a version of the popular game Connect Four as shown below. In this game, users take turn</w:t>
      </w:r>
      <w:r w:rsidR="00B37EA0">
        <w:t>s</w:t>
      </w:r>
      <w:r>
        <w:t xml:space="preserve"> placing pieces in a vertical grid until one user gets four pieces in a row. When a user places a piece, it falls to the lowest empty position on the board</w:t>
      </w:r>
      <w:r w:rsidR="00B37EA0">
        <w:t xml:space="preserve"> in that column</w:t>
      </w:r>
      <w:r>
        <w:t>. For example, the yellow piece that is about to be placed in the third column will fall down until it rests above the red piece below it.</w:t>
      </w:r>
    </w:p>
    <w:p w14:paraId="5AA89AF2" w14:textId="77777777" w:rsidR="00095BC0" w:rsidRDefault="00095BC0" w:rsidP="00095BC0">
      <w:pPr>
        <w:pStyle w:val="Exercisetext"/>
      </w:pPr>
      <w:r>
        <w:rPr>
          <w:noProof/>
        </w:rPr>
        <w:drawing>
          <wp:inline distT="0" distB="0" distL="0" distR="0" wp14:anchorId="75E8F00A" wp14:editId="41D5F3F8">
            <wp:extent cx="4425696" cy="5029200"/>
            <wp:effectExtent l="0" t="0" r="0" b="0"/>
            <wp:docPr id="1818314436" name="Picture 1818314436" descr="Screenshot:&#10;&#10;(In big, blue letters) Connect Four!&#10;&#10;Label: Yellow's Turn&#10;&#10;Button: New Game&#10;&#10;A yellow circle representing yellow's next piece to place is in the center above a blue board.&#10;&#10;The blue board has a 6 x 7 grid of white circles on blue. In the bottom left, a red piece is placed. Next to it is a yellow piece, and then a red piece at the bottom of the third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14436" name="Picture 1818314436" descr="Screenshot:&#10;&#10;(In big, blue letters) Connect Four!&#10;&#10;Label: Yellow's Turn&#10;&#10;Button: New Game&#10;&#10;A yellow circle representing yellow's next piece to place is in the center above a blue board.&#10;&#10;The blue board has a 6 x 7 grid of white circles on blue. In the bottom left, a red piece is placed. Next to it is a yellow piece, and then a red piece at the bottom of the third column."/>
                    <pic:cNvPicPr/>
                  </pic:nvPicPr>
                  <pic:blipFill>
                    <a:blip r:embed="rId53"/>
                    <a:stretch>
                      <a:fillRect/>
                    </a:stretch>
                  </pic:blipFill>
                  <pic:spPr>
                    <a:xfrm>
                      <a:off x="0" y="0"/>
                      <a:ext cx="4425696" cy="5029200"/>
                    </a:xfrm>
                    <a:prstGeom prst="rect">
                      <a:avLst/>
                    </a:prstGeom>
                  </pic:spPr>
                </pic:pic>
              </a:graphicData>
            </a:graphic>
          </wp:inline>
        </w:drawing>
      </w:r>
    </w:p>
    <w:p w14:paraId="114D1560" w14:textId="77777777" w:rsidR="00095BC0" w:rsidRDefault="00095BC0" w:rsidP="00095BC0">
      <w:pPr>
        <w:pStyle w:val="Exerciseheading"/>
      </w:pPr>
      <w:r>
        <w:t>Specifications</w:t>
      </w:r>
    </w:p>
    <w:p w14:paraId="5539C716" w14:textId="77777777" w:rsidR="00095BC0" w:rsidRDefault="00095BC0" w:rsidP="00095BC0">
      <w:pPr>
        <w:pStyle w:val="Bulleteditem"/>
      </w:pPr>
      <w:r>
        <w:t>Use the files in this directory to help you develop this app:</w:t>
      </w:r>
    </w:p>
    <w:p w14:paraId="24976E36" w14:textId="77777777" w:rsidR="00095BC0" w:rsidRDefault="00095BC0" w:rsidP="00095BC0">
      <w:pPr>
        <w:pStyle w:val="Code"/>
      </w:pPr>
      <w:r>
        <w:t>projects\ch16\connect_four\</w:t>
      </w:r>
    </w:p>
    <w:p w14:paraId="130C49F5" w14:textId="2CDB9B6C" w:rsidR="00B37EA0" w:rsidRDefault="00B37EA0" w:rsidP="00095BC0">
      <w:pPr>
        <w:pStyle w:val="Bulleteditem"/>
      </w:pPr>
      <w:r>
        <w:t xml:space="preserve">Clicking on the piece at the top of the board should create a transparent piece which the user can drag and drop </w:t>
      </w:r>
      <w:r w:rsidR="00B777BD">
        <w:t xml:space="preserve">in </w:t>
      </w:r>
      <w:r>
        <w:t>the desired column.</w:t>
      </w:r>
    </w:p>
    <w:p w14:paraId="606BD193" w14:textId="4DCF4E41" w:rsidR="00095BC0" w:rsidRDefault="00095BC0" w:rsidP="00095BC0">
      <w:pPr>
        <w:pStyle w:val="Bulleteditem"/>
      </w:pPr>
      <w:r>
        <w:t>When the user drops the piece, the piece should move to the correct location on the board.</w:t>
      </w:r>
      <w:r w:rsidR="00B37EA0">
        <w:t xml:space="preserve"> You do not need to animate it “falling.”</w:t>
      </w:r>
    </w:p>
    <w:p w14:paraId="76E0D672" w14:textId="5E0EC9F0" w:rsidR="007F0438" w:rsidRDefault="00095BC0" w:rsidP="00043084">
      <w:pPr>
        <w:pStyle w:val="Bulleteditem"/>
      </w:pPr>
      <w:r>
        <w:t>When a user gets four of their pieces in a row, the game should notify the users who won. If there are no winners and no more spaces to make a move, it’s a draw.</w:t>
      </w:r>
      <w:bookmarkEnd w:id="83"/>
      <w:bookmarkEnd w:id="84"/>
      <w:bookmarkEnd w:id="85"/>
    </w:p>
    <w:sectPr w:rsidR="007F0438" w:rsidSect="00CD2F24">
      <w:headerReference w:type="default" r:id="rId54"/>
      <w:pgSz w:w="12240" w:h="15840"/>
      <w:pgMar w:top="1440" w:right="2160" w:bottom="1152"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4B0BD3" w14:textId="77777777" w:rsidR="00CD2F24" w:rsidRDefault="00CD2F24" w:rsidP="0001405C">
      <w:r>
        <w:separator/>
      </w:r>
    </w:p>
  </w:endnote>
  <w:endnote w:type="continuationSeparator" w:id="0">
    <w:p w14:paraId="14CE66B0" w14:textId="77777777" w:rsidR="00CD2F24" w:rsidRDefault="00CD2F24" w:rsidP="0001405C">
      <w:r>
        <w:continuationSeparator/>
      </w:r>
    </w:p>
  </w:endnote>
  <w:endnote w:type="continuationNotice" w:id="1">
    <w:p w14:paraId="199BCD3B" w14:textId="77777777" w:rsidR="00CD2F24" w:rsidRDefault="00CD2F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699497" w14:textId="77777777" w:rsidR="00CD2F24" w:rsidRDefault="00CD2F24" w:rsidP="0001405C">
      <w:r>
        <w:separator/>
      </w:r>
    </w:p>
  </w:footnote>
  <w:footnote w:type="continuationSeparator" w:id="0">
    <w:p w14:paraId="77B4F6D4" w14:textId="77777777" w:rsidR="00CD2F24" w:rsidRDefault="00CD2F24" w:rsidP="0001405C">
      <w:r>
        <w:continuationSeparator/>
      </w:r>
    </w:p>
  </w:footnote>
  <w:footnote w:type="continuationNotice" w:id="1">
    <w:p w14:paraId="3C8CB83B" w14:textId="77777777" w:rsidR="00CD2F24" w:rsidRDefault="00CD2F2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F7C734" w14:textId="34694218" w:rsidR="002006EB" w:rsidRPr="00172B9D" w:rsidRDefault="002006EB" w:rsidP="0001405C">
    <w:pPr>
      <w:pStyle w:val="Header"/>
      <w:tabs>
        <w:tab w:val="left" w:pos="0"/>
      </w:tabs>
      <w:ind w:left="-720" w:firstLine="0"/>
      <w:rPr>
        <w:i/>
        <w:iCs/>
      </w:rPr>
    </w:pPr>
    <w:r w:rsidRPr="00DB648B">
      <w:rPr>
        <w:rFonts w:ascii="Arial" w:hAnsi="Arial" w:cs="Arial"/>
        <w:b/>
        <w:sz w:val="24"/>
        <w:szCs w:val="24"/>
      </w:rPr>
      <w:fldChar w:fldCharType="begin"/>
    </w:r>
    <w:r w:rsidRPr="00DB648B">
      <w:rPr>
        <w:rFonts w:ascii="Arial" w:hAnsi="Arial" w:cs="Arial"/>
        <w:b/>
        <w:sz w:val="24"/>
        <w:szCs w:val="24"/>
      </w:rPr>
      <w:instrText xml:space="preserve"> PAGE   \* MERGEFORMAT </w:instrText>
    </w:r>
    <w:r w:rsidRPr="00DB648B">
      <w:rPr>
        <w:rFonts w:ascii="Arial" w:hAnsi="Arial" w:cs="Arial"/>
        <w:b/>
        <w:sz w:val="24"/>
        <w:szCs w:val="24"/>
      </w:rPr>
      <w:fldChar w:fldCharType="separate"/>
    </w:r>
    <w:r w:rsidR="004730E2">
      <w:rPr>
        <w:rFonts w:ascii="Arial" w:hAnsi="Arial" w:cs="Arial"/>
        <w:b/>
        <w:noProof/>
        <w:sz w:val="24"/>
        <w:szCs w:val="24"/>
      </w:rPr>
      <w:t>35</w:t>
    </w:r>
    <w:r w:rsidRPr="00DB648B">
      <w:rPr>
        <w:rFonts w:ascii="Arial" w:hAnsi="Arial" w:cs="Arial"/>
        <w:b/>
        <w:sz w:val="24"/>
        <w:szCs w:val="24"/>
      </w:rPr>
      <w:fldChar w:fldCharType="end"/>
    </w:r>
    <w:r>
      <w:tab/>
      <w:t xml:space="preserve">Student projects for </w:t>
    </w:r>
    <w:r>
      <w:rPr>
        <w:i/>
        <w:iCs/>
      </w:rPr>
      <w:t>Murach’s Modern JavaScript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007A7"/>
    <w:multiLevelType w:val="hybridMultilevel"/>
    <w:tmpl w:val="69FEB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A11F8"/>
    <w:multiLevelType w:val="hybridMultilevel"/>
    <w:tmpl w:val="13E48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272F6F"/>
    <w:multiLevelType w:val="hybridMultilevel"/>
    <w:tmpl w:val="EF646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F7E17"/>
    <w:multiLevelType w:val="hybridMultilevel"/>
    <w:tmpl w:val="3F12ED2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15:restartNumberingAfterBreak="0">
    <w:nsid w:val="1162188D"/>
    <w:multiLevelType w:val="hybridMultilevel"/>
    <w:tmpl w:val="13D4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23205"/>
    <w:multiLevelType w:val="hybridMultilevel"/>
    <w:tmpl w:val="2AF6A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BA0680"/>
    <w:multiLevelType w:val="hybridMultilevel"/>
    <w:tmpl w:val="FCCE2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D707F"/>
    <w:multiLevelType w:val="hybridMultilevel"/>
    <w:tmpl w:val="B1B6397C"/>
    <w:lvl w:ilvl="0" w:tplc="98E28606">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F203409"/>
    <w:multiLevelType w:val="hybridMultilevel"/>
    <w:tmpl w:val="FCD0787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15:restartNumberingAfterBreak="0">
    <w:nsid w:val="1F4258A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0ED5D21"/>
    <w:multiLevelType w:val="hybridMultilevel"/>
    <w:tmpl w:val="063EB4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7F40AC"/>
    <w:multiLevelType w:val="hybridMultilevel"/>
    <w:tmpl w:val="A02C4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5140B0"/>
    <w:multiLevelType w:val="hybridMultilevel"/>
    <w:tmpl w:val="BF9EB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746F5F"/>
    <w:multiLevelType w:val="hybridMultilevel"/>
    <w:tmpl w:val="BEE8816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15:restartNumberingAfterBreak="0">
    <w:nsid w:val="2B687BDC"/>
    <w:multiLevelType w:val="hybridMultilevel"/>
    <w:tmpl w:val="034CE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375DEE"/>
    <w:multiLevelType w:val="hybridMultilevel"/>
    <w:tmpl w:val="574A1F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2120F9B"/>
    <w:multiLevelType w:val="hybridMultilevel"/>
    <w:tmpl w:val="BE2E7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E35F28"/>
    <w:multiLevelType w:val="hybridMultilevel"/>
    <w:tmpl w:val="98C07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E221CC"/>
    <w:multiLevelType w:val="hybridMultilevel"/>
    <w:tmpl w:val="6C462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D6131A"/>
    <w:multiLevelType w:val="hybridMultilevel"/>
    <w:tmpl w:val="243ED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103DF4"/>
    <w:multiLevelType w:val="hybridMultilevel"/>
    <w:tmpl w:val="13C863A0"/>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470E2EA2"/>
    <w:multiLevelType w:val="hybridMultilevel"/>
    <w:tmpl w:val="61183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532248"/>
    <w:multiLevelType w:val="hybridMultilevel"/>
    <w:tmpl w:val="D23E0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CD6393"/>
    <w:multiLevelType w:val="hybridMultilevel"/>
    <w:tmpl w:val="A2E833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41A2039"/>
    <w:multiLevelType w:val="singleLevel"/>
    <w:tmpl w:val="04090001"/>
    <w:lvl w:ilvl="0">
      <w:start w:val="1"/>
      <w:numFmt w:val="bullet"/>
      <w:lvlText w:val=""/>
      <w:lvlJc w:val="left"/>
      <w:pPr>
        <w:ind w:left="450" w:hanging="360"/>
      </w:pPr>
      <w:rPr>
        <w:rFonts w:ascii="Symbol" w:hAnsi="Symbol" w:hint="default"/>
      </w:rPr>
    </w:lvl>
  </w:abstractNum>
  <w:abstractNum w:abstractNumId="25" w15:restartNumberingAfterBreak="0">
    <w:nsid w:val="544A6F6C"/>
    <w:multiLevelType w:val="hybridMultilevel"/>
    <w:tmpl w:val="33E40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2941E0"/>
    <w:multiLevelType w:val="hybridMultilevel"/>
    <w:tmpl w:val="D236E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972900"/>
    <w:multiLevelType w:val="hybridMultilevel"/>
    <w:tmpl w:val="456A8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CE3626"/>
    <w:multiLevelType w:val="hybridMultilevel"/>
    <w:tmpl w:val="F9E4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C1308F"/>
    <w:multiLevelType w:val="hybridMultilevel"/>
    <w:tmpl w:val="27E60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DD6D22"/>
    <w:multiLevelType w:val="hybridMultilevel"/>
    <w:tmpl w:val="E8E8D41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1" w15:restartNumberingAfterBreak="0">
    <w:nsid w:val="5F0E54C1"/>
    <w:multiLevelType w:val="hybridMultilevel"/>
    <w:tmpl w:val="50BA76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F0F00D2"/>
    <w:multiLevelType w:val="singleLevel"/>
    <w:tmpl w:val="EF1CAE9E"/>
    <w:lvl w:ilvl="0">
      <w:start w:val="1"/>
      <w:numFmt w:val="bullet"/>
      <w:pStyle w:val="Figurebullet"/>
      <w:lvlText w:val=""/>
      <w:lvlJc w:val="left"/>
      <w:pPr>
        <w:tabs>
          <w:tab w:val="num" w:pos="360"/>
        </w:tabs>
        <w:ind w:left="360" w:hanging="360"/>
      </w:pPr>
      <w:rPr>
        <w:rFonts w:ascii="Symbol" w:hAnsi="Symbol" w:hint="default"/>
      </w:rPr>
    </w:lvl>
  </w:abstractNum>
  <w:abstractNum w:abstractNumId="33" w15:restartNumberingAfterBreak="0">
    <w:nsid w:val="5F964C46"/>
    <w:multiLevelType w:val="hybridMultilevel"/>
    <w:tmpl w:val="C6E4D6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C524904"/>
    <w:multiLevelType w:val="singleLevel"/>
    <w:tmpl w:val="DCAEB4FE"/>
    <w:lvl w:ilvl="0">
      <w:start w:val="1"/>
      <w:numFmt w:val="bullet"/>
      <w:pStyle w:val="Bulleteditem"/>
      <w:lvlText w:val=""/>
      <w:lvlJc w:val="left"/>
      <w:pPr>
        <w:tabs>
          <w:tab w:val="num" w:pos="360"/>
        </w:tabs>
        <w:ind w:left="360" w:hanging="360"/>
      </w:pPr>
      <w:rPr>
        <w:rFonts w:ascii="Symbol" w:hAnsi="Symbol" w:hint="default"/>
      </w:rPr>
    </w:lvl>
  </w:abstractNum>
  <w:abstractNum w:abstractNumId="35" w15:restartNumberingAfterBreak="0">
    <w:nsid w:val="6E534316"/>
    <w:multiLevelType w:val="singleLevel"/>
    <w:tmpl w:val="6E982358"/>
    <w:lvl w:ilvl="0">
      <w:start w:val="1"/>
      <w:numFmt w:val="bullet"/>
      <w:pStyle w:val="Bulleted"/>
      <w:lvlText w:val=""/>
      <w:lvlJc w:val="left"/>
      <w:pPr>
        <w:tabs>
          <w:tab w:val="num" w:pos="360"/>
        </w:tabs>
        <w:ind w:left="360" w:hanging="360"/>
      </w:pPr>
      <w:rPr>
        <w:rFonts w:ascii="Symbol" w:hAnsi="Symbol" w:hint="default"/>
      </w:rPr>
    </w:lvl>
  </w:abstractNum>
  <w:abstractNum w:abstractNumId="36" w15:restartNumberingAfterBreak="0">
    <w:nsid w:val="7006658B"/>
    <w:multiLevelType w:val="hybridMultilevel"/>
    <w:tmpl w:val="8892B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17225D"/>
    <w:multiLevelType w:val="hybridMultilevel"/>
    <w:tmpl w:val="3174BB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480D9D"/>
    <w:multiLevelType w:val="hybridMultilevel"/>
    <w:tmpl w:val="03A06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CB642D"/>
    <w:multiLevelType w:val="hybridMultilevel"/>
    <w:tmpl w:val="BC163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1686510">
    <w:abstractNumId w:val="32"/>
  </w:num>
  <w:num w:numId="2" w16cid:durableId="1203127228">
    <w:abstractNumId w:val="34"/>
  </w:num>
  <w:num w:numId="3" w16cid:durableId="1905799712">
    <w:abstractNumId w:val="35"/>
  </w:num>
  <w:num w:numId="4" w16cid:durableId="756901031">
    <w:abstractNumId w:val="24"/>
    <w:lvlOverride w:ilvl="0">
      <w:startOverride w:val="1"/>
    </w:lvlOverride>
  </w:num>
  <w:num w:numId="5" w16cid:durableId="1127629577">
    <w:abstractNumId w:val="24"/>
  </w:num>
  <w:num w:numId="6" w16cid:durableId="819806143">
    <w:abstractNumId w:val="25"/>
  </w:num>
  <w:num w:numId="7" w16cid:durableId="2104296914">
    <w:abstractNumId w:val="36"/>
  </w:num>
  <w:num w:numId="8" w16cid:durableId="2116052527">
    <w:abstractNumId w:val="18"/>
  </w:num>
  <w:num w:numId="9" w16cid:durableId="528490254">
    <w:abstractNumId w:val="7"/>
  </w:num>
  <w:num w:numId="10" w16cid:durableId="235282472">
    <w:abstractNumId w:val="31"/>
  </w:num>
  <w:num w:numId="11" w16cid:durableId="396320412">
    <w:abstractNumId w:val="23"/>
  </w:num>
  <w:num w:numId="12" w16cid:durableId="1631011671">
    <w:abstractNumId w:val="16"/>
  </w:num>
  <w:num w:numId="13" w16cid:durableId="749931454">
    <w:abstractNumId w:val="1"/>
  </w:num>
  <w:num w:numId="14" w16cid:durableId="474030093">
    <w:abstractNumId w:val="19"/>
  </w:num>
  <w:num w:numId="15" w16cid:durableId="1695227279">
    <w:abstractNumId w:val="5"/>
  </w:num>
  <w:num w:numId="16" w16cid:durableId="1102602508">
    <w:abstractNumId w:val="21"/>
  </w:num>
  <w:num w:numId="17" w16cid:durableId="113794531">
    <w:abstractNumId w:val="11"/>
  </w:num>
  <w:num w:numId="18" w16cid:durableId="663700629">
    <w:abstractNumId w:val="30"/>
  </w:num>
  <w:num w:numId="19" w16cid:durableId="151718761">
    <w:abstractNumId w:val="13"/>
  </w:num>
  <w:num w:numId="20" w16cid:durableId="1352103480">
    <w:abstractNumId w:val="10"/>
  </w:num>
  <w:num w:numId="21" w16cid:durableId="418983238">
    <w:abstractNumId w:val="28"/>
  </w:num>
  <w:num w:numId="22" w16cid:durableId="1087968668">
    <w:abstractNumId w:val="17"/>
  </w:num>
  <w:num w:numId="23" w16cid:durableId="1409693657">
    <w:abstractNumId w:val="29"/>
  </w:num>
  <w:num w:numId="24" w16cid:durableId="1045761198">
    <w:abstractNumId w:val="22"/>
  </w:num>
  <w:num w:numId="25" w16cid:durableId="171721138">
    <w:abstractNumId w:val="3"/>
  </w:num>
  <w:num w:numId="26" w16cid:durableId="1910188176">
    <w:abstractNumId w:val="26"/>
  </w:num>
  <w:num w:numId="27" w16cid:durableId="2039354223">
    <w:abstractNumId w:val="20"/>
  </w:num>
  <w:num w:numId="28" w16cid:durableId="1970821085">
    <w:abstractNumId w:val="0"/>
  </w:num>
  <w:num w:numId="29" w16cid:durableId="414977379">
    <w:abstractNumId w:val="38"/>
  </w:num>
  <w:num w:numId="30" w16cid:durableId="1499346025">
    <w:abstractNumId w:val="15"/>
  </w:num>
  <w:num w:numId="31" w16cid:durableId="1597712348">
    <w:abstractNumId w:val="33"/>
  </w:num>
  <w:num w:numId="32" w16cid:durableId="2066678442">
    <w:abstractNumId w:val="27"/>
  </w:num>
  <w:num w:numId="33" w16cid:durableId="1930235754">
    <w:abstractNumId w:val="37"/>
  </w:num>
  <w:num w:numId="34" w16cid:durableId="280841273">
    <w:abstractNumId w:val="39"/>
  </w:num>
  <w:num w:numId="35" w16cid:durableId="1466661983">
    <w:abstractNumId w:val="8"/>
  </w:num>
  <w:num w:numId="36" w16cid:durableId="604194231">
    <w:abstractNumId w:val="6"/>
  </w:num>
  <w:num w:numId="37" w16cid:durableId="635331003">
    <w:abstractNumId w:val="12"/>
  </w:num>
  <w:num w:numId="38" w16cid:durableId="1717270378">
    <w:abstractNumId w:val="2"/>
  </w:num>
  <w:num w:numId="39" w16cid:durableId="1216772184">
    <w:abstractNumId w:val="4"/>
  </w:num>
  <w:num w:numId="40" w16cid:durableId="834145059">
    <w:abstractNumId w:val="14"/>
  </w:num>
  <w:num w:numId="41" w16cid:durableId="1015493969">
    <w:abstractNumId w:val="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removePersonalInformation/>
  <w:removeDateAndTime/>
  <w:attachedTemplate r:id="rId1"/>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20A"/>
    <w:rsid w:val="0000088C"/>
    <w:rsid w:val="0000158F"/>
    <w:rsid w:val="00001974"/>
    <w:rsid w:val="0000348B"/>
    <w:rsid w:val="00003AB7"/>
    <w:rsid w:val="00004E6A"/>
    <w:rsid w:val="0000530E"/>
    <w:rsid w:val="00005750"/>
    <w:rsid w:val="0000605D"/>
    <w:rsid w:val="00007E43"/>
    <w:rsid w:val="00010A84"/>
    <w:rsid w:val="00011589"/>
    <w:rsid w:val="00011B8D"/>
    <w:rsid w:val="00012CFE"/>
    <w:rsid w:val="00013B01"/>
    <w:rsid w:val="0001405C"/>
    <w:rsid w:val="00015073"/>
    <w:rsid w:val="000154D1"/>
    <w:rsid w:val="000154F3"/>
    <w:rsid w:val="000172C2"/>
    <w:rsid w:val="00021576"/>
    <w:rsid w:val="00021B69"/>
    <w:rsid w:val="00023442"/>
    <w:rsid w:val="00024D1E"/>
    <w:rsid w:val="00030C27"/>
    <w:rsid w:val="000316BC"/>
    <w:rsid w:val="00031E8D"/>
    <w:rsid w:val="0003454C"/>
    <w:rsid w:val="00034B82"/>
    <w:rsid w:val="00036A74"/>
    <w:rsid w:val="0003753A"/>
    <w:rsid w:val="00040922"/>
    <w:rsid w:val="000412D1"/>
    <w:rsid w:val="0004202F"/>
    <w:rsid w:val="00042DF6"/>
    <w:rsid w:val="00043084"/>
    <w:rsid w:val="00044927"/>
    <w:rsid w:val="00044AAD"/>
    <w:rsid w:val="00045CDE"/>
    <w:rsid w:val="0004660C"/>
    <w:rsid w:val="00046B0F"/>
    <w:rsid w:val="00050023"/>
    <w:rsid w:val="000505ED"/>
    <w:rsid w:val="000515D7"/>
    <w:rsid w:val="000550FD"/>
    <w:rsid w:val="000566CC"/>
    <w:rsid w:val="00057DE9"/>
    <w:rsid w:val="00064EE5"/>
    <w:rsid w:val="00065099"/>
    <w:rsid w:val="00065CD6"/>
    <w:rsid w:val="00065D96"/>
    <w:rsid w:val="0006659C"/>
    <w:rsid w:val="00067BD0"/>
    <w:rsid w:val="00067C14"/>
    <w:rsid w:val="00070BA8"/>
    <w:rsid w:val="00071304"/>
    <w:rsid w:val="00071983"/>
    <w:rsid w:val="00071DA9"/>
    <w:rsid w:val="00073040"/>
    <w:rsid w:val="00073509"/>
    <w:rsid w:val="0007519E"/>
    <w:rsid w:val="00075D0E"/>
    <w:rsid w:val="0007634C"/>
    <w:rsid w:val="000827A3"/>
    <w:rsid w:val="00083522"/>
    <w:rsid w:val="00083D20"/>
    <w:rsid w:val="00084030"/>
    <w:rsid w:val="00086903"/>
    <w:rsid w:val="00087216"/>
    <w:rsid w:val="0008794C"/>
    <w:rsid w:val="00087CC1"/>
    <w:rsid w:val="000927AA"/>
    <w:rsid w:val="00093584"/>
    <w:rsid w:val="00093945"/>
    <w:rsid w:val="00093FFB"/>
    <w:rsid w:val="00095242"/>
    <w:rsid w:val="00095BC0"/>
    <w:rsid w:val="00095C37"/>
    <w:rsid w:val="00097645"/>
    <w:rsid w:val="000A1465"/>
    <w:rsid w:val="000A1B4D"/>
    <w:rsid w:val="000A1DBE"/>
    <w:rsid w:val="000A3F55"/>
    <w:rsid w:val="000A54B1"/>
    <w:rsid w:val="000A632F"/>
    <w:rsid w:val="000A6839"/>
    <w:rsid w:val="000A7080"/>
    <w:rsid w:val="000A733F"/>
    <w:rsid w:val="000A7C52"/>
    <w:rsid w:val="000A7C5C"/>
    <w:rsid w:val="000B04DE"/>
    <w:rsid w:val="000B2160"/>
    <w:rsid w:val="000B278D"/>
    <w:rsid w:val="000B38C2"/>
    <w:rsid w:val="000B48BD"/>
    <w:rsid w:val="000B531C"/>
    <w:rsid w:val="000B609F"/>
    <w:rsid w:val="000B777E"/>
    <w:rsid w:val="000C50FE"/>
    <w:rsid w:val="000C519D"/>
    <w:rsid w:val="000C55A8"/>
    <w:rsid w:val="000C5D95"/>
    <w:rsid w:val="000C60ED"/>
    <w:rsid w:val="000C6D09"/>
    <w:rsid w:val="000C7080"/>
    <w:rsid w:val="000C78E2"/>
    <w:rsid w:val="000D0780"/>
    <w:rsid w:val="000D15C9"/>
    <w:rsid w:val="000D19C3"/>
    <w:rsid w:val="000D1A3C"/>
    <w:rsid w:val="000D24F9"/>
    <w:rsid w:val="000D251E"/>
    <w:rsid w:val="000D2FF4"/>
    <w:rsid w:val="000D38E9"/>
    <w:rsid w:val="000D3EDF"/>
    <w:rsid w:val="000D5641"/>
    <w:rsid w:val="000D5755"/>
    <w:rsid w:val="000D68D5"/>
    <w:rsid w:val="000E113B"/>
    <w:rsid w:val="000E1677"/>
    <w:rsid w:val="000E1BE3"/>
    <w:rsid w:val="000E4E6A"/>
    <w:rsid w:val="000E725B"/>
    <w:rsid w:val="000F00B3"/>
    <w:rsid w:val="000F061A"/>
    <w:rsid w:val="000F243F"/>
    <w:rsid w:val="000F389F"/>
    <w:rsid w:val="000F65F2"/>
    <w:rsid w:val="00100BF0"/>
    <w:rsid w:val="001013A3"/>
    <w:rsid w:val="00101E5B"/>
    <w:rsid w:val="00102223"/>
    <w:rsid w:val="00103AC7"/>
    <w:rsid w:val="00104AAF"/>
    <w:rsid w:val="00104D90"/>
    <w:rsid w:val="00105D5D"/>
    <w:rsid w:val="001066DD"/>
    <w:rsid w:val="00110202"/>
    <w:rsid w:val="001102F9"/>
    <w:rsid w:val="00110310"/>
    <w:rsid w:val="0011193F"/>
    <w:rsid w:val="00111E95"/>
    <w:rsid w:val="00112CD6"/>
    <w:rsid w:val="00114B6A"/>
    <w:rsid w:val="00114D98"/>
    <w:rsid w:val="00115B59"/>
    <w:rsid w:val="00117399"/>
    <w:rsid w:val="00120A3F"/>
    <w:rsid w:val="00121B0E"/>
    <w:rsid w:val="001243D4"/>
    <w:rsid w:val="001248B6"/>
    <w:rsid w:val="001270CD"/>
    <w:rsid w:val="001277E5"/>
    <w:rsid w:val="00132C9C"/>
    <w:rsid w:val="00134E7E"/>
    <w:rsid w:val="00135972"/>
    <w:rsid w:val="001359A8"/>
    <w:rsid w:val="00136145"/>
    <w:rsid w:val="00136A73"/>
    <w:rsid w:val="0013710A"/>
    <w:rsid w:val="001378D2"/>
    <w:rsid w:val="001402DA"/>
    <w:rsid w:val="001416CA"/>
    <w:rsid w:val="00144027"/>
    <w:rsid w:val="0014747A"/>
    <w:rsid w:val="00147C28"/>
    <w:rsid w:val="00150AD2"/>
    <w:rsid w:val="00151E9A"/>
    <w:rsid w:val="0015321A"/>
    <w:rsid w:val="00154453"/>
    <w:rsid w:val="001551E0"/>
    <w:rsid w:val="001571EA"/>
    <w:rsid w:val="001572FE"/>
    <w:rsid w:val="00160B5D"/>
    <w:rsid w:val="00160F1A"/>
    <w:rsid w:val="00162A19"/>
    <w:rsid w:val="0016417F"/>
    <w:rsid w:val="00172B9D"/>
    <w:rsid w:val="001737F8"/>
    <w:rsid w:val="00173BD3"/>
    <w:rsid w:val="00173F18"/>
    <w:rsid w:val="00176888"/>
    <w:rsid w:val="00177675"/>
    <w:rsid w:val="00180746"/>
    <w:rsid w:val="00184D32"/>
    <w:rsid w:val="00187CB1"/>
    <w:rsid w:val="00187F00"/>
    <w:rsid w:val="00190F1E"/>
    <w:rsid w:val="001916C3"/>
    <w:rsid w:val="00191C87"/>
    <w:rsid w:val="00191D1C"/>
    <w:rsid w:val="00193DD9"/>
    <w:rsid w:val="00196F62"/>
    <w:rsid w:val="00196F8D"/>
    <w:rsid w:val="001A086A"/>
    <w:rsid w:val="001A46F9"/>
    <w:rsid w:val="001A68A5"/>
    <w:rsid w:val="001A7D9C"/>
    <w:rsid w:val="001B009A"/>
    <w:rsid w:val="001B1EB9"/>
    <w:rsid w:val="001B2149"/>
    <w:rsid w:val="001B35F7"/>
    <w:rsid w:val="001B3CEC"/>
    <w:rsid w:val="001B42B4"/>
    <w:rsid w:val="001B49CE"/>
    <w:rsid w:val="001B4EF0"/>
    <w:rsid w:val="001B75E1"/>
    <w:rsid w:val="001C17F2"/>
    <w:rsid w:val="001C1B6B"/>
    <w:rsid w:val="001C1CAB"/>
    <w:rsid w:val="001C3D2D"/>
    <w:rsid w:val="001C4E69"/>
    <w:rsid w:val="001C5FAA"/>
    <w:rsid w:val="001C6566"/>
    <w:rsid w:val="001C6685"/>
    <w:rsid w:val="001C6B18"/>
    <w:rsid w:val="001C6E1F"/>
    <w:rsid w:val="001D090A"/>
    <w:rsid w:val="001D2447"/>
    <w:rsid w:val="001D2803"/>
    <w:rsid w:val="001D2B8F"/>
    <w:rsid w:val="001D2DB1"/>
    <w:rsid w:val="001D4BFD"/>
    <w:rsid w:val="001D5DA1"/>
    <w:rsid w:val="001D63FF"/>
    <w:rsid w:val="001D7F28"/>
    <w:rsid w:val="001E025F"/>
    <w:rsid w:val="001E345B"/>
    <w:rsid w:val="001E6ADC"/>
    <w:rsid w:val="001E6CF5"/>
    <w:rsid w:val="001E7121"/>
    <w:rsid w:val="001E77FA"/>
    <w:rsid w:val="001E7C7E"/>
    <w:rsid w:val="001F0ABA"/>
    <w:rsid w:val="001F290B"/>
    <w:rsid w:val="001F2E3F"/>
    <w:rsid w:val="001F2F30"/>
    <w:rsid w:val="001F3FC3"/>
    <w:rsid w:val="001F6C70"/>
    <w:rsid w:val="001F7F7B"/>
    <w:rsid w:val="002006EB"/>
    <w:rsid w:val="00200B37"/>
    <w:rsid w:val="00201C60"/>
    <w:rsid w:val="00206058"/>
    <w:rsid w:val="00206593"/>
    <w:rsid w:val="0020679C"/>
    <w:rsid w:val="00206DE4"/>
    <w:rsid w:val="0021016C"/>
    <w:rsid w:val="00211C35"/>
    <w:rsid w:val="002125DE"/>
    <w:rsid w:val="00212AB3"/>
    <w:rsid w:val="00213882"/>
    <w:rsid w:val="00214438"/>
    <w:rsid w:val="0021532C"/>
    <w:rsid w:val="0021683C"/>
    <w:rsid w:val="002168C0"/>
    <w:rsid w:val="002172FD"/>
    <w:rsid w:val="00220506"/>
    <w:rsid w:val="0022085E"/>
    <w:rsid w:val="0022181E"/>
    <w:rsid w:val="00222F8D"/>
    <w:rsid w:val="0022402B"/>
    <w:rsid w:val="0022650C"/>
    <w:rsid w:val="00226573"/>
    <w:rsid w:val="002307A1"/>
    <w:rsid w:val="00235E67"/>
    <w:rsid w:val="00243B56"/>
    <w:rsid w:val="00244312"/>
    <w:rsid w:val="00245437"/>
    <w:rsid w:val="002464EB"/>
    <w:rsid w:val="00250734"/>
    <w:rsid w:val="00251EF7"/>
    <w:rsid w:val="00254477"/>
    <w:rsid w:val="00255353"/>
    <w:rsid w:val="00257523"/>
    <w:rsid w:val="0025759A"/>
    <w:rsid w:val="002576DC"/>
    <w:rsid w:val="002605DC"/>
    <w:rsid w:val="00260D45"/>
    <w:rsid w:val="00262122"/>
    <w:rsid w:val="00263C3B"/>
    <w:rsid w:val="00265A91"/>
    <w:rsid w:val="0027194F"/>
    <w:rsid w:val="00274152"/>
    <w:rsid w:val="00275002"/>
    <w:rsid w:val="00275C4D"/>
    <w:rsid w:val="00276AEE"/>
    <w:rsid w:val="002779A5"/>
    <w:rsid w:val="00277FF0"/>
    <w:rsid w:val="0028082D"/>
    <w:rsid w:val="00280ADD"/>
    <w:rsid w:val="0028174F"/>
    <w:rsid w:val="002817AC"/>
    <w:rsid w:val="00284912"/>
    <w:rsid w:val="00286E72"/>
    <w:rsid w:val="00286F88"/>
    <w:rsid w:val="00290C42"/>
    <w:rsid w:val="002913F0"/>
    <w:rsid w:val="002948DD"/>
    <w:rsid w:val="00294EA6"/>
    <w:rsid w:val="00296784"/>
    <w:rsid w:val="00296D08"/>
    <w:rsid w:val="0029773D"/>
    <w:rsid w:val="002A0BAE"/>
    <w:rsid w:val="002A0ED0"/>
    <w:rsid w:val="002A0F3E"/>
    <w:rsid w:val="002A1357"/>
    <w:rsid w:val="002A13A3"/>
    <w:rsid w:val="002A17F2"/>
    <w:rsid w:val="002A18C3"/>
    <w:rsid w:val="002A4A5F"/>
    <w:rsid w:val="002A62EF"/>
    <w:rsid w:val="002A735E"/>
    <w:rsid w:val="002A7823"/>
    <w:rsid w:val="002A79F1"/>
    <w:rsid w:val="002B0085"/>
    <w:rsid w:val="002B0748"/>
    <w:rsid w:val="002B327E"/>
    <w:rsid w:val="002B3581"/>
    <w:rsid w:val="002B3E03"/>
    <w:rsid w:val="002B410C"/>
    <w:rsid w:val="002B5C2E"/>
    <w:rsid w:val="002C3996"/>
    <w:rsid w:val="002C52A1"/>
    <w:rsid w:val="002C58D2"/>
    <w:rsid w:val="002C7AF0"/>
    <w:rsid w:val="002D5504"/>
    <w:rsid w:val="002D699C"/>
    <w:rsid w:val="002D7652"/>
    <w:rsid w:val="002E0F5C"/>
    <w:rsid w:val="002E142C"/>
    <w:rsid w:val="002E2B00"/>
    <w:rsid w:val="002E67F5"/>
    <w:rsid w:val="002F1AEB"/>
    <w:rsid w:val="002F3A42"/>
    <w:rsid w:val="002F4038"/>
    <w:rsid w:val="002F4288"/>
    <w:rsid w:val="002F45F1"/>
    <w:rsid w:val="002F46C9"/>
    <w:rsid w:val="002F65D0"/>
    <w:rsid w:val="002F7A37"/>
    <w:rsid w:val="0030173B"/>
    <w:rsid w:val="003023AD"/>
    <w:rsid w:val="003037EF"/>
    <w:rsid w:val="00303BD4"/>
    <w:rsid w:val="003059A2"/>
    <w:rsid w:val="00306876"/>
    <w:rsid w:val="00310225"/>
    <w:rsid w:val="00314D74"/>
    <w:rsid w:val="00315BE1"/>
    <w:rsid w:val="003173C1"/>
    <w:rsid w:val="0032042C"/>
    <w:rsid w:val="00320A9C"/>
    <w:rsid w:val="003214DA"/>
    <w:rsid w:val="003218A3"/>
    <w:rsid w:val="00323729"/>
    <w:rsid w:val="0032426E"/>
    <w:rsid w:val="00325900"/>
    <w:rsid w:val="003259EA"/>
    <w:rsid w:val="00325AAE"/>
    <w:rsid w:val="00326992"/>
    <w:rsid w:val="00330DC4"/>
    <w:rsid w:val="0033107F"/>
    <w:rsid w:val="00331F17"/>
    <w:rsid w:val="003327AE"/>
    <w:rsid w:val="00332992"/>
    <w:rsid w:val="00333046"/>
    <w:rsid w:val="00333BC1"/>
    <w:rsid w:val="00335069"/>
    <w:rsid w:val="0033644C"/>
    <w:rsid w:val="003368BB"/>
    <w:rsid w:val="00336C38"/>
    <w:rsid w:val="003404FC"/>
    <w:rsid w:val="00340951"/>
    <w:rsid w:val="003420ED"/>
    <w:rsid w:val="003439F3"/>
    <w:rsid w:val="003440C4"/>
    <w:rsid w:val="0034763E"/>
    <w:rsid w:val="00350EB3"/>
    <w:rsid w:val="00353E0D"/>
    <w:rsid w:val="0035432B"/>
    <w:rsid w:val="003565F3"/>
    <w:rsid w:val="00361B20"/>
    <w:rsid w:val="003623B0"/>
    <w:rsid w:val="003639B6"/>
    <w:rsid w:val="00364852"/>
    <w:rsid w:val="00364B3E"/>
    <w:rsid w:val="00365571"/>
    <w:rsid w:val="003655A4"/>
    <w:rsid w:val="003705D4"/>
    <w:rsid w:val="00371A87"/>
    <w:rsid w:val="00372422"/>
    <w:rsid w:val="00374001"/>
    <w:rsid w:val="00374C97"/>
    <w:rsid w:val="00374E6D"/>
    <w:rsid w:val="00375FCD"/>
    <w:rsid w:val="00376D7C"/>
    <w:rsid w:val="0038090D"/>
    <w:rsid w:val="00380C83"/>
    <w:rsid w:val="00384CB2"/>
    <w:rsid w:val="003851AC"/>
    <w:rsid w:val="0038541B"/>
    <w:rsid w:val="00385B86"/>
    <w:rsid w:val="0038702F"/>
    <w:rsid w:val="003935AE"/>
    <w:rsid w:val="0039419E"/>
    <w:rsid w:val="00397C8C"/>
    <w:rsid w:val="00397FE6"/>
    <w:rsid w:val="003A000C"/>
    <w:rsid w:val="003A062E"/>
    <w:rsid w:val="003A0638"/>
    <w:rsid w:val="003A0816"/>
    <w:rsid w:val="003A0A0B"/>
    <w:rsid w:val="003A17E8"/>
    <w:rsid w:val="003A2DFA"/>
    <w:rsid w:val="003A4BFC"/>
    <w:rsid w:val="003A4C3B"/>
    <w:rsid w:val="003A5ED3"/>
    <w:rsid w:val="003B28D3"/>
    <w:rsid w:val="003B407E"/>
    <w:rsid w:val="003B50AC"/>
    <w:rsid w:val="003B6F56"/>
    <w:rsid w:val="003B706C"/>
    <w:rsid w:val="003C1B53"/>
    <w:rsid w:val="003C2A1D"/>
    <w:rsid w:val="003C4854"/>
    <w:rsid w:val="003C4A55"/>
    <w:rsid w:val="003C5875"/>
    <w:rsid w:val="003C6917"/>
    <w:rsid w:val="003D1E07"/>
    <w:rsid w:val="003D2818"/>
    <w:rsid w:val="003D3FDB"/>
    <w:rsid w:val="003D4F75"/>
    <w:rsid w:val="003D6BAE"/>
    <w:rsid w:val="003D72AA"/>
    <w:rsid w:val="003E3DAE"/>
    <w:rsid w:val="003E48CC"/>
    <w:rsid w:val="003E6527"/>
    <w:rsid w:val="003E70F5"/>
    <w:rsid w:val="003F01D7"/>
    <w:rsid w:val="003F0AF2"/>
    <w:rsid w:val="003F19CF"/>
    <w:rsid w:val="003F2C74"/>
    <w:rsid w:val="003F4D25"/>
    <w:rsid w:val="003F601C"/>
    <w:rsid w:val="003F63B4"/>
    <w:rsid w:val="003F73BE"/>
    <w:rsid w:val="003F763F"/>
    <w:rsid w:val="004025B1"/>
    <w:rsid w:val="0040280C"/>
    <w:rsid w:val="0040375E"/>
    <w:rsid w:val="0040648D"/>
    <w:rsid w:val="00406F37"/>
    <w:rsid w:val="00407F9F"/>
    <w:rsid w:val="00412697"/>
    <w:rsid w:val="004146C3"/>
    <w:rsid w:val="004150C3"/>
    <w:rsid w:val="00415DC0"/>
    <w:rsid w:val="0041649A"/>
    <w:rsid w:val="0041749E"/>
    <w:rsid w:val="00417A0E"/>
    <w:rsid w:val="004227DF"/>
    <w:rsid w:val="00423BDE"/>
    <w:rsid w:val="004258B0"/>
    <w:rsid w:val="00426876"/>
    <w:rsid w:val="00427A9E"/>
    <w:rsid w:val="00430A56"/>
    <w:rsid w:val="004319AA"/>
    <w:rsid w:val="00431BF5"/>
    <w:rsid w:val="004339B3"/>
    <w:rsid w:val="00434A69"/>
    <w:rsid w:val="0043527C"/>
    <w:rsid w:val="00436690"/>
    <w:rsid w:val="00436EDC"/>
    <w:rsid w:val="00437723"/>
    <w:rsid w:val="00437C4A"/>
    <w:rsid w:val="00442726"/>
    <w:rsid w:val="00442B86"/>
    <w:rsid w:val="004431EB"/>
    <w:rsid w:val="00443678"/>
    <w:rsid w:val="00444705"/>
    <w:rsid w:val="004447E9"/>
    <w:rsid w:val="00444F7E"/>
    <w:rsid w:val="004463B0"/>
    <w:rsid w:val="00446D5D"/>
    <w:rsid w:val="00450542"/>
    <w:rsid w:val="004541B4"/>
    <w:rsid w:val="00454EBF"/>
    <w:rsid w:val="00455C73"/>
    <w:rsid w:val="00456249"/>
    <w:rsid w:val="004576E1"/>
    <w:rsid w:val="00457BD7"/>
    <w:rsid w:val="00461B00"/>
    <w:rsid w:val="00461D3E"/>
    <w:rsid w:val="0046202F"/>
    <w:rsid w:val="00464D54"/>
    <w:rsid w:val="00466864"/>
    <w:rsid w:val="004670FE"/>
    <w:rsid w:val="00470B40"/>
    <w:rsid w:val="00470CDE"/>
    <w:rsid w:val="00470F12"/>
    <w:rsid w:val="0047117D"/>
    <w:rsid w:val="00472DF1"/>
    <w:rsid w:val="004730E2"/>
    <w:rsid w:val="0047488B"/>
    <w:rsid w:val="00474AD1"/>
    <w:rsid w:val="00475578"/>
    <w:rsid w:val="0047559F"/>
    <w:rsid w:val="00476E35"/>
    <w:rsid w:val="00477767"/>
    <w:rsid w:val="00477AF2"/>
    <w:rsid w:val="00477D71"/>
    <w:rsid w:val="0048066D"/>
    <w:rsid w:val="00480CF5"/>
    <w:rsid w:val="0048123F"/>
    <w:rsid w:val="004824A2"/>
    <w:rsid w:val="004824BB"/>
    <w:rsid w:val="004850C5"/>
    <w:rsid w:val="0048656C"/>
    <w:rsid w:val="00487085"/>
    <w:rsid w:val="00491238"/>
    <w:rsid w:val="00491D71"/>
    <w:rsid w:val="00493A9B"/>
    <w:rsid w:val="00493C67"/>
    <w:rsid w:val="00494894"/>
    <w:rsid w:val="004972F6"/>
    <w:rsid w:val="004A00E1"/>
    <w:rsid w:val="004A0D5A"/>
    <w:rsid w:val="004A1671"/>
    <w:rsid w:val="004A4525"/>
    <w:rsid w:val="004A4EC3"/>
    <w:rsid w:val="004A5363"/>
    <w:rsid w:val="004A56F3"/>
    <w:rsid w:val="004A6512"/>
    <w:rsid w:val="004A758D"/>
    <w:rsid w:val="004A7F79"/>
    <w:rsid w:val="004A7F94"/>
    <w:rsid w:val="004B0034"/>
    <w:rsid w:val="004B009A"/>
    <w:rsid w:val="004B0142"/>
    <w:rsid w:val="004B3138"/>
    <w:rsid w:val="004B5AD3"/>
    <w:rsid w:val="004B5BEC"/>
    <w:rsid w:val="004B6448"/>
    <w:rsid w:val="004B7807"/>
    <w:rsid w:val="004B79DC"/>
    <w:rsid w:val="004C027E"/>
    <w:rsid w:val="004C0BC0"/>
    <w:rsid w:val="004C168D"/>
    <w:rsid w:val="004C16EC"/>
    <w:rsid w:val="004C466D"/>
    <w:rsid w:val="004C47BA"/>
    <w:rsid w:val="004C4C2D"/>
    <w:rsid w:val="004C5A7C"/>
    <w:rsid w:val="004C72FD"/>
    <w:rsid w:val="004C7F91"/>
    <w:rsid w:val="004D0570"/>
    <w:rsid w:val="004D1B67"/>
    <w:rsid w:val="004D383D"/>
    <w:rsid w:val="004D3AB3"/>
    <w:rsid w:val="004D3D36"/>
    <w:rsid w:val="004D49D6"/>
    <w:rsid w:val="004D4A98"/>
    <w:rsid w:val="004D68AB"/>
    <w:rsid w:val="004D7386"/>
    <w:rsid w:val="004E0439"/>
    <w:rsid w:val="004E084A"/>
    <w:rsid w:val="004E0E5A"/>
    <w:rsid w:val="004E1E3E"/>
    <w:rsid w:val="004E2B26"/>
    <w:rsid w:val="004E43CF"/>
    <w:rsid w:val="004E4A5C"/>
    <w:rsid w:val="004E593C"/>
    <w:rsid w:val="004F137C"/>
    <w:rsid w:val="004F3B50"/>
    <w:rsid w:val="004F41B8"/>
    <w:rsid w:val="004F464E"/>
    <w:rsid w:val="004F5DAF"/>
    <w:rsid w:val="004F6365"/>
    <w:rsid w:val="004F6900"/>
    <w:rsid w:val="004F6917"/>
    <w:rsid w:val="004F729C"/>
    <w:rsid w:val="005000BA"/>
    <w:rsid w:val="0050024E"/>
    <w:rsid w:val="0050216B"/>
    <w:rsid w:val="00502286"/>
    <w:rsid w:val="0050337A"/>
    <w:rsid w:val="0050491E"/>
    <w:rsid w:val="00505515"/>
    <w:rsid w:val="00514562"/>
    <w:rsid w:val="005149F5"/>
    <w:rsid w:val="00520A67"/>
    <w:rsid w:val="00521A98"/>
    <w:rsid w:val="00521CFA"/>
    <w:rsid w:val="00523AE1"/>
    <w:rsid w:val="00523D47"/>
    <w:rsid w:val="005243E5"/>
    <w:rsid w:val="005244D0"/>
    <w:rsid w:val="00525CED"/>
    <w:rsid w:val="00525FC1"/>
    <w:rsid w:val="00527110"/>
    <w:rsid w:val="0052783F"/>
    <w:rsid w:val="00531E6A"/>
    <w:rsid w:val="005321F4"/>
    <w:rsid w:val="005323B6"/>
    <w:rsid w:val="00533C6E"/>
    <w:rsid w:val="00533D5C"/>
    <w:rsid w:val="005345D5"/>
    <w:rsid w:val="00535D5C"/>
    <w:rsid w:val="00536032"/>
    <w:rsid w:val="0054144A"/>
    <w:rsid w:val="0054198D"/>
    <w:rsid w:val="00541DBD"/>
    <w:rsid w:val="00542571"/>
    <w:rsid w:val="0054280E"/>
    <w:rsid w:val="00543097"/>
    <w:rsid w:val="00543C34"/>
    <w:rsid w:val="00544104"/>
    <w:rsid w:val="00546C63"/>
    <w:rsid w:val="00550464"/>
    <w:rsid w:val="00550469"/>
    <w:rsid w:val="0055190C"/>
    <w:rsid w:val="00553881"/>
    <w:rsid w:val="005568B3"/>
    <w:rsid w:val="00561671"/>
    <w:rsid w:val="00564CEC"/>
    <w:rsid w:val="005656AF"/>
    <w:rsid w:val="00567912"/>
    <w:rsid w:val="0057004E"/>
    <w:rsid w:val="00570C2B"/>
    <w:rsid w:val="0057124C"/>
    <w:rsid w:val="00571CD0"/>
    <w:rsid w:val="00573698"/>
    <w:rsid w:val="005746E1"/>
    <w:rsid w:val="00580323"/>
    <w:rsid w:val="005806BE"/>
    <w:rsid w:val="00581438"/>
    <w:rsid w:val="005817B7"/>
    <w:rsid w:val="00581DCD"/>
    <w:rsid w:val="00583947"/>
    <w:rsid w:val="0058417B"/>
    <w:rsid w:val="00591EEE"/>
    <w:rsid w:val="00592134"/>
    <w:rsid w:val="00595928"/>
    <w:rsid w:val="005967C2"/>
    <w:rsid w:val="00596ABB"/>
    <w:rsid w:val="005978C2"/>
    <w:rsid w:val="005A2B9B"/>
    <w:rsid w:val="005A2E75"/>
    <w:rsid w:val="005A3118"/>
    <w:rsid w:val="005A36D5"/>
    <w:rsid w:val="005A3BBD"/>
    <w:rsid w:val="005A5DE3"/>
    <w:rsid w:val="005A63F3"/>
    <w:rsid w:val="005A64EB"/>
    <w:rsid w:val="005B0E64"/>
    <w:rsid w:val="005B119C"/>
    <w:rsid w:val="005B17E9"/>
    <w:rsid w:val="005B2FDB"/>
    <w:rsid w:val="005B3850"/>
    <w:rsid w:val="005B39F4"/>
    <w:rsid w:val="005B4320"/>
    <w:rsid w:val="005B6591"/>
    <w:rsid w:val="005B7A08"/>
    <w:rsid w:val="005B7B27"/>
    <w:rsid w:val="005C0A12"/>
    <w:rsid w:val="005C2258"/>
    <w:rsid w:val="005C441E"/>
    <w:rsid w:val="005C452A"/>
    <w:rsid w:val="005C5154"/>
    <w:rsid w:val="005C54D3"/>
    <w:rsid w:val="005C6060"/>
    <w:rsid w:val="005C7F61"/>
    <w:rsid w:val="005D058E"/>
    <w:rsid w:val="005D066A"/>
    <w:rsid w:val="005D081B"/>
    <w:rsid w:val="005D1520"/>
    <w:rsid w:val="005D152A"/>
    <w:rsid w:val="005D1710"/>
    <w:rsid w:val="005D25A5"/>
    <w:rsid w:val="005D3A00"/>
    <w:rsid w:val="005D6048"/>
    <w:rsid w:val="005D6453"/>
    <w:rsid w:val="005D711C"/>
    <w:rsid w:val="005D7D7F"/>
    <w:rsid w:val="005E0171"/>
    <w:rsid w:val="005E02EE"/>
    <w:rsid w:val="005E0BFD"/>
    <w:rsid w:val="005E1711"/>
    <w:rsid w:val="005E27E1"/>
    <w:rsid w:val="005E3E46"/>
    <w:rsid w:val="005E4644"/>
    <w:rsid w:val="005E68AD"/>
    <w:rsid w:val="005F06B2"/>
    <w:rsid w:val="005F082A"/>
    <w:rsid w:val="005F3EAF"/>
    <w:rsid w:val="005F4027"/>
    <w:rsid w:val="005F4A75"/>
    <w:rsid w:val="005F4FAF"/>
    <w:rsid w:val="005F790B"/>
    <w:rsid w:val="00601929"/>
    <w:rsid w:val="006027F4"/>
    <w:rsid w:val="00605525"/>
    <w:rsid w:val="00606EC3"/>
    <w:rsid w:val="0060710E"/>
    <w:rsid w:val="00607A15"/>
    <w:rsid w:val="00611B2F"/>
    <w:rsid w:val="006141F9"/>
    <w:rsid w:val="00614E4E"/>
    <w:rsid w:val="00616091"/>
    <w:rsid w:val="0061616E"/>
    <w:rsid w:val="006163ED"/>
    <w:rsid w:val="00625710"/>
    <w:rsid w:val="00625B2D"/>
    <w:rsid w:val="006266B8"/>
    <w:rsid w:val="00626879"/>
    <w:rsid w:val="00630E57"/>
    <w:rsid w:val="00634416"/>
    <w:rsid w:val="00635100"/>
    <w:rsid w:val="00635BA1"/>
    <w:rsid w:val="00635BC6"/>
    <w:rsid w:val="006368EB"/>
    <w:rsid w:val="00636C05"/>
    <w:rsid w:val="0064055B"/>
    <w:rsid w:val="006413A4"/>
    <w:rsid w:val="00641B59"/>
    <w:rsid w:val="00642A82"/>
    <w:rsid w:val="00642C8B"/>
    <w:rsid w:val="00644EAB"/>
    <w:rsid w:val="00645B81"/>
    <w:rsid w:val="00645E9F"/>
    <w:rsid w:val="00646D89"/>
    <w:rsid w:val="006474B9"/>
    <w:rsid w:val="00647C83"/>
    <w:rsid w:val="00653CE0"/>
    <w:rsid w:val="00655A54"/>
    <w:rsid w:val="00656FE0"/>
    <w:rsid w:val="006577AA"/>
    <w:rsid w:val="006579BF"/>
    <w:rsid w:val="00657A87"/>
    <w:rsid w:val="006600F3"/>
    <w:rsid w:val="006602F6"/>
    <w:rsid w:val="00660398"/>
    <w:rsid w:val="0066045F"/>
    <w:rsid w:val="00660FD2"/>
    <w:rsid w:val="00663928"/>
    <w:rsid w:val="006642B3"/>
    <w:rsid w:val="006646E7"/>
    <w:rsid w:val="00666B54"/>
    <w:rsid w:val="0066771C"/>
    <w:rsid w:val="00667A3B"/>
    <w:rsid w:val="00670542"/>
    <w:rsid w:val="006735BD"/>
    <w:rsid w:val="00675EF9"/>
    <w:rsid w:val="006761AE"/>
    <w:rsid w:val="00676979"/>
    <w:rsid w:val="00677635"/>
    <w:rsid w:val="0068127B"/>
    <w:rsid w:val="00681B96"/>
    <w:rsid w:val="00682417"/>
    <w:rsid w:val="00682A60"/>
    <w:rsid w:val="006834E8"/>
    <w:rsid w:val="006841A2"/>
    <w:rsid w:val="00684703"/>
    <w:rsid w:val="006865C6"/>
    <w:rsid w:val="006877DC"/>
    <w:rsid w:val="0068792D"/>
    <w:rsid w:val="0069030C"/>
    <w:rsid w:val="00690982"/>
    <w:rsid w:val="00690D14"/>
    <w:rsid w:val="00690D75"/>
    <w:rsid w:val="00690DB5"/>
    <w:rsid w:val="00690EC6"/>
    <w:rsid w:val="006938D8"/>
    <w:rsid w:val="00693D7D"/>
    <w:rsid w:val="006950C2"/>
    <w:rsid w:val="00696099"/>
    <w:rsid w:val="006A194A"/>
    <w:rsid w:val="006A3220"/>
    <w:rsid w:val="006A4936"/>
    <w:rsid w:val="006A4FDA"/>
    <w:rsid w:val="006A5C82"/>
    <w:rsid w:val="006A6AB8"/>
    <w:rsid w:val="006A6DCF"/>
    <w:rsid w:val="006B23A8"/>
    <w:rsid w:val="006B2840"/>
    <w:rsid w:val="006B2A51"/>
    <w:rsid w:val="006B2E9D"/>
    <w:rsid w:val="006B41A2"/>
    <w:rsid w:val="006B464B"/>
    <w:rsid w:val="006B54BB"/>
    <w:rsid w:val="006B65C7"/>
    <w:rsid w:val="006B6AA1"/>
    <w:rsid w:val="006B782F"/>
    <w:rsid w:val="006C142D"/>
    <w:rsid w:val="006C1932"/>
    <w:rsid w:val="006C1D03"/>
    <w:rsid w:val="006C1F25"/>
    <w:rsid w:val="006C4627"/>
    <w:rsid w:val="006C4FF3"/>
    <w:rsid w:val="006C6872"/>
    <w:rsid w:val="006C70F6"/>
    <w:rsid w:val="006C7C11"/>
    <w:rsid w:val="006C7FD2"/>
    <w:rsid w:val="006D08F8"/>
    <w:rsid w:val="006D103D"/>
    <w:rsid w:val="006D1A52"/>
    <w:rsid w:val="006D5282"/>
    <w:rsid w:val="006D58FF"/>
    <w:rsid w:val="006D594A"/>
    <w:rsid w:val="006D69AA"/>
    <w:rsid w:val="006D6B7B"/>
    <w:rsid w:val="006D7102"/>
    <w:rsid w:val="006E7397"/>
    <w:rsid w:val="006E7587"/>
    <w:rsid w:val="006F03CF"/>
    <w:rsid w:val="006F0F2E"/>
    <w:rsid w:val="006F1BF3"/>
    <w:rsid w:val="006F37F3"/>
    <w:rsid w:val="00700404"/>
    <w:rsid w:val="00701DA0"/>
    <w:rsid w:val="00707795"/>
    <w:rsid w:val="00710826"/>
    <w:rsid w:val="00712A01"/>
    <w:rsid w:val="007157C5"/>
    <w:rsid w:val="0071609F"/>
    <w:rsid w:val="007165A1"/>
    <w:rsid w:val="00720399"/>
    <w:rsid w:val="0072355B"/>
    <w:rsid w:val="007244C8"/>
    <w:rsid w:val="00725E9F"/>
    <w:rsid w:val="00727432"/>
    <w:rsid w:val="00727FAB"/>
    <w:rsid w:val="00731E0E"/>
    <w:rsid w:val="007342A5"/>
    <w:rsid w:val="00734C7C"/>
    <w:rsid w:val="007376FC"/>
    <w:rsid w:val="00740B79"/>
    <w:rsid w:val="00745537"/>
    <w:rsid w:val="00745CB0"/>
    <w:rsid w:val="00750802"/>
    <w:rsid w:val="0075104B"/>
    <w:rsid w:val="00751AB0"/>
    <w:rsid w:val="00751BC1"/>
    <w:rsid w:val="00751DCC"/>
    <w:rsid w:val="00751EAB"/>
    <w:rsid w:val="00751FBB"/>
    <w:rsid w:val="00755329"/>
    <w:rsid w:val="0075757C"/>
    <w:rsid w:val="0076043C"/>
    <w:rsid w:val="007608A5"/>
    <w:rsid w:val="00760980"/>
    <w:rsid w:val="00761A83"/>
    <w:rsid w:val="0076232A"/>
    <w:rsid w:val="00762EB1"/>
    <w:rsid w:val="00763689"/>
    <w:rsid w:val="00764754"/>
    <w:rsid w:val="007647D9"/>
    <w:rsid w:val="00766074"/>
    <w:rsid w:val="00766086"/>
    <w:rsid w:val="0076743A"/>
    <w:rsid w:val="0076787E"/>
    <w:rsid w:val="007678C1"/>
    <w:rsid w:val="00770550"/>
    <w:rsid w:val="00770FB5"/>
    <w:rsid w:val="00771804"/>
    <w:rsid w:val="00771BB6"/>
    <w:rsid w:val="007724E6"/>
    <w:rsid w:val="0077698B"/>
    <w:rsid w:val="007810BF"/>
    <w:rsid w:val="007818E2"/>
    <w:rsid w:val="00783753"/>
    <w:rsid w:val="00784AAF"/>
    <w:rsid w:val="0078513C"/>
    <w:rsid w:val="00785B02"/>
    <w:rsid w:val="00786D72"/>
    <w:rsid w:val="00787A0B"/>
    <w:rsid w:val="00787E37"/>
    <w:rsid w:val="0079127C"/>
    <w:rsid w:val="00792384"/>
    <w:rsid w:val="00793401"/>
    <w:rsid w:val="0079397C"/>
    <w:rsid w:val="00793D30"/>
    <w:rsid w:val="007942DB"/>
    <w:rsid w:val="00794AC9"/>
    <w:rsid w:val="007953AA"/>
    <w:rsid w:val="00795DF0"/>
    <w:rsid w:val="00797AE0"/>
    <w:rsid w:val="00797E48"/>
    <w:rsid w:val="007A0283"/>
    <w:rsid w:val="007A0618"/>
    <w:rsid w:val="007A0B7A"/>
    <w:rsid w:val="007A1B39"/>
    <w:rsid w:val="007A2D19"/>
    <w:rsid w:val="007A3B84"/>
    <w:rsid w:val="007A633D"/>
    <w:rsid w:val="007A7E38"/>
    <w:rsid w:val="007B38FB"/>
    <w:rsid w:val="007B3BC4"/>
    <w:rsid w:val="007B50A0"/>
    <w:rsid w:val="007B5710"/>
    <w:rsid w:val="007B60C1"/>
    <w:rsid w:val="007B748B"/>
    <w:rsid w:val="007C0450"/>
    <w:rsid w:val="007C1077"/>
    <w:rsid w:val="007C246C"/>
    <w:rsid w:val="007C2A7E"/>
    <w:rsid w:val="007C2E5A"/>
    <w:rsid w:val="007C3708"/>
    <w:rsid w:val="007C3B8F"/>
    <w:rsid w:val="007C53B0"/>
    <w:rsid w:val="007C6068"/>
    <w:rsid w:val="007D00AD"/>
    <w:rsid w:val="007D0A08"/>
    <w:rsid w:val="007D1688"/>
    <w:rsid w:val="007D2985"/>
    <w:rsid w:val="007D3CFE"/>
    <w:rsid w:val="007D420A"/>
    <w:rsid w:val="007D4437"/>
    <w:rsid w:val="007D4C05"/>
    <w:rsid w:val="007D53C9"/>
    <w:rsid w:val="007E0F73"/>
    <w:rsid w:val="007E2779"/>
    <w:rsid w:val="007E32AC"/>
    <w:rsid w:val="007E6BD9"/>
    <w:rsid w:val="007E768C"/>
    <w:rsid w:val="007F0438"/>
    <w:rsid w:val="007F0A01"/>
    <w:rsid w:val="007F1851"/>
    <w:rsid w:val="007F2E69"/>
    <w:rsid w:val="007F33F8"/>
    <w:rsid w:val="007F34EC"/>
    <w:rsid w:val="007F53FD"/>
    <w:rsid w:val="007F5C7F"/>
    <w:rsid w:val="00800EFE"/>
    <w:rsid w:val="00802F31"/>
    <w:rsid w:val="00804E76"/>
    <w:rsid w:val="0080752F"/>
    <w:rsid w:val="0081050F"/>
    <w:rsid w:val="00813DF8"/>
    <w:rsid w:val="0081705A"/>
    <w:rsid w:val="008171CD"/>
    <w:rsid w:val="008205A9"/>
    <w:rsid w:val="00820C26"/>
    <w:rsid w:val="00823014"/>
    <w:rsid w:val="008240E6"/>
    <w:rsid w:val="0082417D"/>
    <w:rsid w:val="00824E94"/>
    <w:rsid w:val="0082610A"/>
    <w:rsid w:val="008261B8"/>
    <w:rsid w:val="00826799"/>
    <w:rsid w:val="0082732E"/>
    <w:rsid w:val="00827872"/>
    <w:rsid w:val="00827B93"/>
    <w:rsid w:val="008300EB"/>
    <w:rsid w:val="00830CA8"/>
    <w:rsid w:val="0083258B"/>
    <w:rsid w:val="008346ED"/>
    <w:rsid w:val="00834DEA"/>
    <w:rsid w:val="00836B40"/>
    <w:rsid w:val="00837237"/>
    <w:rsid w:val="0083746F"/>
    <w:rsid w:val="00837A0A"/>
    <w:rsid w:val="008405D5"/>
    <w:rsid w:val="00842830"/>
    <w:rsid w:val="008445C7"/>
    <w:rsid w:val="00850ED6"/>
    <w:rsid w:val="00851E6F"/>
    <w:rsid w:val="00853A93"/>
    <w:rsid w:val="00854C5F"/>
    <w:rsid w:val="0085681B"/>
    <w:rsid w:val="00860C67"/>
    <w:rsid w:val="00861C7C"/>
    <w:rsid w:val="008639CE"/>
    <w:rsid w:val="00864C3E"/>
    <w:rsid w:val="008657DA"/>
    <w:rsid w:val="00865E54"/>
    <w:rsid w:val="008665F8"/>
    <w:rsid w:val="00870710"/>
    <w:rsid w:val="00870831"/>
    <w:rsid w:val="00872BC2"/>
    <w:rsid w:val="00872CD1"/>
    <w:rsid w:val="00874801"/>
    <w:rsid w:val="00874BF2"/>
    <w:rsid w:val="00874EF3"/>
    <w:rsid w:val="00875A6E"/>
    <w:rsid w:val="00876896"/>
    <w:rsid w:val="00877638"/>
    <w:rsid w:val="0087796B"/>
    <w:rsid w:val="0088013A"/>
    <w:rsid w:val="00880490"/>
    <w:rsid w:val="00884E27"/>
    <w:rsid w:val="008854B9"/>
    <w:rsid w:val="00886764"/>
    <w:rsid w:val="00890655"/>
    <w:rsid w:val="00891112"/>
    <w:rsid w:val="008915A7"/>
    <w:rsid w:val="00892243"/>
    <w:rsid w:val="00892F88"/>
    <w:rsid w:val="00894C30"/>
    <w:rsid w:val="00894DDA"/>
    <w:rsid w:val="00894FFE"/>
    <w:rsid w:val="008954FA"/>
    <w:rsid w:val="00895AFE"/>
    <w:rsid w:val="008960B6"/>
    <w:rsid w:val="008A040D"/>
    <w:rsid w:val="008A1564"/>
    <w:rsid w:val="008A2529"/>
    <w:rsid w:val="008A3E93"/>
    <w:rsid w:val="008A465A"/>
    <w:rsid w:val="008B05BA"/>
    <w:rsid w:val="008B63FE"/>
    <w:rsid w:val="008B74FB"/>
    <w:rsid w:val="008B7D5D"/>
    <w:rsid w:val="008C0ABF"/>
    <w:rsid w:val="008C10E3"/>
    <w:rsid w:val="008C2DA6"/>
    <w:rsid w:val="008C4E32"/>
    <w:rsid w:val="008C5FC7"/>
    <w:rsid w:val="008C6061"/>
    <w:rsid w:val="008C64E5"/>
    <w:rsid w:val="008D19B0"/>
    <w:rsid w:val="008D743E"/>
    <w:rsid w:val="008D7589"/>
    <w:rsid w:val="008D7991"/>
    <w:rsid w:val="008E0CDF"/>
    <w:rsid w:val="008E1FF8"/>
    <w:rsid w:val="008E36B9"/>
    <w:rsid w:val="008E3904"/>
    <w:rsid w:val="008E57FE"/>
    <w:rsid w:val="008F0724"/>
    <w:rsid w:val="008F10BF"/>
    <w:rsid w:val="008F3FC4"/>
    <w:rsid w:val="008F6C93"/>
    <w:rsid w:val="00900D53"/>
    <w:rsid w:val="009022A7"/>
    <w:rsid w:val="00902B20"/>
    <w:rsid w:val="009031A9"/>
    <w:rsid w:val="0090345F"/>
    <w:rsid w:val="00903737"/>
    <w:rsid w:val="0090384A"/>
    <w:rsid w:val="00904A0E"/>
    <w:rsid w:val="00904FDA"/>
    <w:rsid w:val="0091303B"/>
    <w:rsid w:val="00914034"/>
    <w:rsid w:val="00914119"/>
    <w:rsid w:val="00914676"/>
    <w:rsid w:val="00916B47"/>
    <w:rsid w:val="00917662"/>
    <w:rsid w:val="00921392"/>
    <w:rsid w:val="00921874"/>
    <w:rsid w:val="00921C7C"/>
    <w:rsid w:val="009221DF"/>
    <w:rsid w:val="00922347"/>
    <w:rsid w:val="00923C60"/>
    <w:rsid w:val="00926914"/>
    <w:rsid w:val="00927BFD"/>
    <w:rsid w:val="009300A0"/>
    <w:rsid w:val="00932DDA"/>
    <w:rsid w:val="0093576D"/>
    <w:rsid w:val="009361D0"/>
    <w:rsid w:val="00936A3E"/>
    <w:rsid w:val="00937B05"/>
    <w:rsid w:val="00940F28"/>
    <w:rsid w:val="00941550"/>
    <w:rsid w:val="00942AB6"/>
    <w:rsid w:val="00943496"/>
    <w:rsid w:val="00944234"/>
    <w:rsid w:val="009449E9"/>
    <w:rsid w:val="00945B57"/>
    <w:rsid w:val="00945C59"/>
    <w:rsid w:val="0094665B"/>
    <w:rsid w:val="0094771E"/>
    <w:rsid w:val="009523CF"/>
    <w:rsid w:val="00955F54"/>
    <w:rsid w:val="00956E04"/>
    <w:rsid w:val="00960F01"/>
    <w:rsid w:val="009634DB"/>
    <w:rsid w:val="0096374C"/>
    <w:rsid w:val="00964100"/>
    <w:rsid w:val="00965409"/>
    <w:rsid w:val="00965D62"/>
    <w:rsid w:val="0097060B"/>
    <w:rsid w:val="0097094A"/>
    <w:rsid w:val="00971FB7"/>
    <w:rsid w:val="00972413"/>
    <w:rsid w:val="00972A08"/>
    <w:rsid w:val="00972BD9"/>
    <w:rsid w:val="00973937"/>
    <w:rsid w:val="00973BE2"/>
    <w:rsid w:val="009741F3"/>
    <w:rsid w:val="0097431A"/>
    <w:rsid w:val="009744F0"/>
    <w:rsid w:val="00975030"/>
    <w:rsid w:val="00977B9C"/>
    <w:rsid w:val="00980C89"/>
    <w:rsid w:val="00980EAC"/>
    <w:rsid w:val="00981387"/>
    <w:rsid w:val="00983147"/>
    <w:rsid w:val="0098373B"/>
    <w:rsid w:val="009843F9"/>
    <w:rsid w:val="009869C4"/>
    <w:rsid w:val="00986DCE"/>
    <w:rsid w:val="00990860"/>
    <w:rsid w:val="009915B4"/>
    <w:rsid w:val="0099188E"/>
    <w:rsid w:val="00993069"/>
    <w:rsid w:val="00993B51"/>
    <w:rsid w:val="009A2365"/>
    <w:rsid w:val="009A26B4"/>
    <w:rsid w:val="009A278B"/>
    <w:rsid w:val="009A2A0E"/>
    <w:rsid w:val="009A4FAB"/>
    <w:rsid w:val="009A52A4"/>
    <w:rsid w:val="009A611F"/>
    <w:rsid w:val="009B1B1B"/>
    <w:rsid w:val="009B29D9"/>
    <w:rsid w:val="009B62BE"/>
    <w:rsid w:val="009B684B"/>
    <w:rsid w:val="009B72D5"/>
    <w:rsid w:val="009B7CA8"/>
    <w:rsid w:val="009C0CE7"/>
    <w:rsid w:val="009C5907"/>
    <w:rsid w:val="009C5E92"/>
    <w:rsid w:val="009C6E4A"/>
    <w:rsid w:val="009D0F6E"/>
    <w:rsid w:val="009D1227"/>
    <w:rsid w:val="009D13D5"/>
    <w:rsid w:val="009D20D8"/>
    <w:rsid w:val="009D3D20"/>
    <w:rsid w:val="009D5698"/>
    <w:rsid w:val="009D6688"/>
    <w:rsid w:val="009D6813"/>
    <w:rsid w:val="009D7673"/>
    <w:rsid w:val="009E08B6"/>
    <w:rsid w:val="009E15BD"/>
    <w:rsid w:val="009E16AF"/>
    <w:rsid w:val="009E5A06"/>
    <w:rsid w:val="009E73F1"/>
    <w:rsid w:val="009F055B"/>
    <w:rsid w:val="009F057E"/>
    <w:rsid w:val="009F1030"/>
    <w:rsid w:val="009F4053"/>
    <w:rsid w:val="009F480B"/>
    <w:rsid w:val="009F6E6C"/>
    <w:rsid w:val="009F759E"/>
    <w:rsid w:val="009F7E52"/>
    <w:rsid w:val="00A001D7"/>
    <w:rsid w:val="00A029DD"/>
    <w:rsid w:val="00A02CC0"/>
    <w:rsid w:val="00A03014"/>
    <w:rsid w:val="00A036B2"/>
    <w:rsid w:val="00A04908"/>
    <w:rsid w:val="00A056DF"/>
    <w:rsid w:val="00A06843"/>
    <w:rsid w:val="00A076CA"/>
    <w:rsid w:val="00A103C7"/>
    <w:rsid w:val="00A103E1"/>
    <w:rsid w:val="00A10AE8"/>
    <w:rsid w:val="00A116F0"/>
    <w:rsid w:val="00A12649"/>
    <w:rsid w:val="00A135A7"/>
    <w:rsid w:val="00A139C8"/>
    <w:rsid w:val="00A140CE"/>
    <w:rsid w:val="00A16B5C"/>
    <w:rsid w:val="00A2035D"/>
    <w:rsid w:val="00A216A7"/>
    <w:rsid w:val="00A229F2"/>
    <w:rsid w:val="00A23AF0"/>
    <w:rsid w:val="00A240E0"/>
    <w:rsid w:val="00A3129F"/>
    <w:rsid w:val="00A3341D"/>
    <w:rsid w:val="00A33A75"/>
    <w:rsid w:val="00A34225"/>
    <w:rsid w:val="00A350A3"/>
    <w:rsid w:val="00A35644"/>
    <w:rsid w:val="00A40929"/>
    <w:rsid w:val="00A45DF9"/>
    <w:rsid w:val="00A46D12"/>
    <w:rsid w:val="00A519B0"/>
    <w:rsid w:val="00A526FE"/>
    <w:rsid w:val="00A54434"/>
    <w:rsid w:val="00A55191"/>
    <w:rsid w:val="00A5680E"/>
    <w:rsid w:val="00A57649"/>
    <w:rsid w:val="00A61B28"/>
    <w:rsid w:val="00A61BCC"/>
    <w:rsid w:val="00A637D6"/>
    <w:rsid w:val="00A65334"/>
    <w:rsid w:val="00A660CA"/>
    <w:rsid w:val="00A6684F"/>
    <w:rsid w:val="00A66EC5"/>
    <w:rsid w:val="00A670E5"/>
    <w:rsid w:val="00A67375"/>
    <w:rsid w:val="00A7074C"/>
    <w:rsid w:val="00A70CB2"/>
    <w:rsid w:val="00A70DA8"/>
    <w:rsid w:val="00A718C5"/>
    <w:rsid w:val="00A74803"/>
    <w:rsid w:val="00A75411"/>
    <w:rsid w:val="00A75680"/>
    <w:rsid w:val="00A759F6"/>
    <w:rsid w:val="00A77201"/>
    <w:rsid w:val="00A7787A"/>
    <w:rsid w:val="00A802BE"/>
    <w:rsid w:val="00A80BAF"/>
    <w:rsid w:val="00A810ED"/>
    <w:rsid w:val="00A822B2"/>
    <w:rsid w:val="00A82BA8"/>
    <w:rsid w:val="00A83DBE"/>
    <w:rsid w:val="00A94D98"/>
    <w:rsid w:val="00A95C5D"/>
    <w:rsid w:val="00A96235"/>
    <w:rsid w:val="00A9773D"/>
    <w:rsid w:val="00AA0E7E"/>
    <w:rsid w:val="00AA12F1"/>
    <w:rsid w:val="00AA1FB8"/>
    <w:rsid w:val="00AA2285"/>
    <w:rsid w:val="00AA3603"/>
    <w:rsid w:val="00AA65FD"/>
    <w:rsid w:val="00AB0E85"/>
    <w:rsid w:val="00AB1C06"/>
    <w:rsid w:val="00AB42DE"/>
    <w:rsid w:val="00AB6DE7"/>
    <w:rsid w:val="00AB7110"/>
    <w:rsid w:val="00AB72CE"/>
    <w:rsid w:val="00AC0EE0"/>
    <w:rsid w:val="00AC1CED"/>
    <w:rsid w:val="00AC25E9"/>
    <w:rsid w:val="00AC4C7D"/>
    <w:rsid w:val="00AC5C3D"/>
    <w:rsid w:val="00AC5FC1"/>
    <w:rsid w:val="00AD121A"/>
    <w:rsid w:val="00AD2B2C"/>
    <w:rsid w:val="00AD3896"/>
    <w:rsid w:val="00AD3FCC"/>
    <w:rsid w:val="00AE114E"/>
    <w:rsid w:val="00AE544F"/>
    <w:rsid w:val="00AE5BF5"/>
    <w:rsid w:val="00AF0131"/>
    <w:rsid w:val="00AF0476"/>
    <w:rsid w:val="00AF1678"/>
    <w:rsid w:val="00AF37A6"/>
    <w:rsid w:val="00AF4448"/>
    <w:rsid w:val="00AF4BA3"/>
    <w:rsid w:val="00AF57DD"/>
    <w:rsid w:val="00AF6A64"/>
    <w:rsid w:val="00AF71EA"/>
    <w:rsid w:val="00AF78C4"/>
    <w:rsid w:val="00B018F1"/>
    <w:rsid w:val="00B039F8"/>
    <w:rsid w:val="00B0481D"/>
    <w:rsid w:val="00B04CFE"/>
    <w:rsid w:val="00B055D6"/>
    <w:rsid w:val="00B05F6D"/>
    <w:rsid w:val="00B06CD4"/>
    <w:rsid w:val="00B0785D"/>
    <w:rsid w:val="00B11622"/>
    <w:rsid w:val="00B12684"/>
    <w:rsid w:val="00B13758"/>
    <w:rsid w:val="00B13E81"/>
    <w:rsid w:val="00B15675"/>
    <w:rsid w:val="00B23DF6"/>
    <w:rsid w:val="00B24823"/>
    <w:rsid w:val="00B30545"/>
    <w:rsid w:val="00B309E9"/>
    <w:rsid w:val="00B310C6"/>
    <w:rsid w:val="00B31C7D"/>
    <w:rsid w:val="00B3561F"/>
    <w:rsid w:val="00B35656"/>
    <w:rsid w:val="00B36A1E"/>
    <w:rsid w:val="00B36C1A"/>
    <w:rsid w:val="00B37EA0"/>
    <w:rsid w:val="00B42C2D"/>
    <w:rsid w:val="00B42DD8"/>
    <w:rsid w:val="00B44837"/>
    <w:rsid w:val="00B45CA3"/>
    <w:rsid w:val="00B45D66"/>
    <w:rsid w:val="00B46928"/>
    <w:rsid w:val="00B47336"/>
    <w:rsid w:val="00B509F4"/>
    <w:rsid w:val="00B5110E"/>
    <w:rsid w:val="00B5148B"/>
    <w:rsid w:val="00B51D2C"/>
    <w:rsid w:val="00B546C0"/>
    <w:rsid w:val="00B54F07"/>
    <w:rsid w:val="00B553FA"/>
    <w:rsid w:val="00B60C03"/>
    <w:rsid w:val="00B60E6E"/>
    <w:rsid w:val="00B610D7"/>
    <w:rsid w:val="00B61868"/>
    <w:rsid w:val="00B61C40"/>
    <w:rsid w:val="00B62102"/>
    <w:rsid w:val="00B63140"/>
    <w:rsid w:val="00B638E1"/>
    <w:rsid w:val="00B667F7"/>
    <w:rsid w:val="00B70F37"/>
    <w:rsid w:val="00B7158F"/>
    <w:rsid w:val="00B7285A"/>
    <w:rsid w:val="00B7364C"/>
    <w:rsid w:val="00B7388B"/>
    <w:rsid w:val="00B74C8B"/>
    <w:rsid w:val="00B7528D"/>
    <w:rsid w:val="00B75525"/>
    <w:rsid w:val="00B76E48"/>
    <w:rsid w:val="00B777BD"/>
    <w:rsid w:val="00B8005A"/>
    <w:rsid w:val="00B818E0"/>
    <w:rsid w:val="00B84C32"/>
    <w:rsid w:val="00B8534D"/>
    <w:rsid w:val="00B863FF"/>
    <w:rsid w:val="00B86F08"/>
    <w:rsid w:val="00B870AA"/>
    <w:rsid w:val="00B91895"/>
    <w:rsid w:val="00B92A05"/>
    <w:rsid w:val="00B92A48"/>
    <w:rsid w:val="00B93514"/>
    <w:rsid w:val="00B96508"/>
    <w:rsid w:val="00B977D9"/>
    <w:rsid w:val="00B979D9"/>
    <w:rsid w:val="00BA351A"/>
    <w:rsid w:val="00BA5C46"/>
    <w:rsid w:val="00BA63DF"/>
    <w:rsid w:val="00BA68F6"/>
    <w:rsid w:val="00BA7832"/>
    <w:rsid w:val="00BB24F3"/>
    <w:rsid w:val="00BB2C7B"/>
    <w:rsid w:val="00BB3419"/>
    <w:rsid w:val="00BB46D9"/>
    <w:rsid w:val="00BB597D"/>
    <w:rsid w:val="00BB623A"/>
    <w:rsid w:val="00BB635D"/>
    <w:rsid w:val="00BB6C7D"/>
    <w:rsid w:val="00BB70CA"/>
    <w:rsid w:val="00BB7FFE"/>
    <w:rsid w:val="00BC0AE8"/>
    <w:rsid w:val="00BC4A3E"/>
    <w:rsid w:val="00BD2D46"/>
    <w:rsid w:val="00BD40C4"/>
    <w:rsid w:val="00BD4E14"/>
    <w:rsid w:val="00BD5115"/>
    <w:rsid w:val="00BD532E"/>
    <w:rsid w:val="00BD70F3"/>
    <w:rsid w:val="00BE0144"/>
    <w:rsid w:val="00BE14C6"/>
    <w:rsid w:val="00BE26BB"/>
    <w:rsid w:val="00BE6DCB"/>
    <w:rsid w:val="00BE6DD9"/>
    <w:rsid w:val="00BE6DFC"/>
    <w:rsid w:val="00BE7B4C"/>
    <w:rsid w:val="00BE7F7A"/>
    <w:rsid w:val="00C002D9"/>
    <w:rsid w:val="00C00890"/>
    <w:rsid w:val="00C01213"/>
    <w:rsid w:val="00C04535"/>
    <w:rsid w:val="00C04876"/>
    <w:rsid w:val="00C04BCD"/>
    <w:rsid w:val="00C0576A"/>
    <w:rsid w:val="00C05960"/>
    <w:rsid w:val="00C05AD6"/>
    <w:rsid w:val="00C06E6A"/>
    <w:rsid w:val="00C07F45"/>
    <w:rsid w:val="00C119BE"/>
    <w:rsid w:val="00C12E76"/>
    <w:rsid w:val="00C12F5D"/>
    <w:rsid w:val="00C13452"/>
    <w:rsid w:val="00C13984"/>
    <w:rsid w:val="00C1446B"/>
    <w:rsid w:val="00C16CA0"/>
    <w:rsid w:val="00C20918"/>
    <w:rsid w:val="00C22DCC"/>
    <w:rsid w:val="00C30ABA"/>
    <w:rsid w:val="00C31606"/>
    <w:rsid w:val="00C322D9"/>
    <w:rsid w:val="00C35957"/>
    <w:rsid w:val="00C365C6"/>
    <w:rsid w:val="00C37665"/>
    <w:rsid w:val="00C37D4E"/>
    <w:rsid w:val="00C40745"/>
    <w:rsid w:val="00C43213"/>
    <w:rsid w:val="00C4331C"/>
    <w:rsid w:val="00C43DA8"/>
    <w:rsid w:val="00C44AA7"/>
    <w:rsid w:val="00C458D0"/>
    <w:rsid w:val="00C459B7"/>
    <w:rsid w:val="00C46951"/>
    <w:rsid w:val="00C47566"/>
    <w:rsid w:val="00C47AB5"/>
    <w:rsid w:val="00C47E9D"/>
    <w:rsid w:val="00C5031D"/>
    <w:rsid w:val="00C517DC"/>
    <w:rsid w:val="00C52033"/>
    <w:rsid w:val="00C52D0B"/>
    <w:rsid w:val="00C5313F"/>
    <w:rsid w:val="00C53448"/>
    <w:rsid w:val="00C56B31"/>
    <w:rsid w:val="00C614B0"/>
    <w:rsid w:val="00C616EB"/>
    <w:rsid w:val="00C6250D"/>
    <w:rsid w:val="00C62696"/>
    <w:rsid w:val="00C62F4F"/>
    <w:rsid w:val="00C63D81"/>
    <w:rsid w:val="00C646F0"/>
    <w:rsid w:val="00C64799"/>
    <w:rsid w:val="00C674CB"/>
    <w:rsid w:val="00C704CE"/>
    <w:rsid w:val="00C70F51"/>
    <w:rsid w:val="00C7409D"/>
    <w:rsid w:val="00C74B4C"/>
    <w:rsid w:val="00C75282"/>
    <w:rsid w:val="00C75C72"/>
    <w:rsid w:val="00C76914"/>
    <w:rsid w:val="00C76A82"/>
    <w:rsid w:val="00C76E87"/>
    <w:rsid w:val="00C77D52"/>
    <w:rsid w:val="00C802D7"/>
    <w:rsid w:val="00C80B4C"/>
    <w:rsid w:val="00C83A19"/>
    <w:rsid w:val="00C83C71"/>
    <w:rsid w:val="00C84E59"/>
    <w:rsid w:val="00C85BE4"/>
    <w:rsid w:val="00C862E2"/>
    <w:rsid w:val="00C8752F"/>
    <w:rsid w:val="00C9027F"/>
    <w:rsid w:val="00C90E04"/>
    <w:rsid w:val="00C94CC9"/>
    <w:rsid w:val="00C94DAF"/>
    <w:rsid w:val="00CA12D6"/>
    <w:rsid w:val="00CA2073"/>
    <w:rsid w:val="00CA2203"/>
    <w:rsid w:val="00CA38D3"/>
    <w:rsid w:val="00CA46FD"/>
    <w:rsid w:val="00CA4C8C"/>
    <w:rsid w:val="00CA5668"/>
    <w:rsid w:val="00CA56F8"/>
    <w:rsid w:val="00CB12AD"/>
    <w:rsid w:val="00CB2BFB"/>
    <w:rsid w:val="00CB6784"/>
    <w:rsid w:val="00CB6E48"/>
    <w:rsid w:val="00CB6E6A"/>
    <w:rsid w:val="00CB715E"/>
    <w:rsid w:val="00CB77CC"/>
    <w:rsid w:val="00CC0790"/>
    <w:rsid w:val="00CC183A"/>
    <w:rsid w:val="00CC30DF"/>
    <w:rsid w:val="00CC6D3D"/>
    <w:rsid w:val="00CC6F20"/>
    <w:rsid w:val="00CC73FF"/>
    <w:rsid w:val="00CD2F24"/>
    <w:rsid w:val="00CD31CE"/>
    <w:rsid w:val="00CD6957"/>
    <w:rsid w:val="00CE1EAF"/>
    <w:rsid w:val="00CE3382"/>
    <w:rsid w:val="00CE3DF9"/>
    <w:rsid w:val="00CE42FA"/>
    <w:rsid w:val="00CE5093"/>
    <w:rsid w:val="00CE6173"/>
    <w:rsid w:val="00CE6A7D"/>
    <w:rsid w:val="00CF08FF"/>
    <w:rsid w:val="00CF0C7C"/>
    <w:rsid w:val="00CF117D"/>
    <w:rsid w:val="00CF1F6F"/>
    <w:rsid w:val="00CF20A4"/>
    <w:rsid w:val="00CF24F4"/>
    <w:rsid w:val="00CF2E31"/>
    <w:rsid w:val="00CF40E3"/>
    <w:rsid w:val="00CF5A60"/>
    <w:rsid w:val="00CF6CE5"/>
    <w:rsid w:val="00CF7448"/>
    <w:rsid w:val="00CF7F39"/>
    <w:rsid w:val="00D00113"/>
    <w:rsid w:val="00D00D05"/>
    <w:rsid w:val="00D016FA"/>
    <w:rsid w:val="00D0373D"/>
    <w:rsid w:val="00D043F5"/>
    <w:rsid w:val="00D04F7F"/>
    <w:rsid w:val="00D05183"/>
    <w:rsid w:val="00D0557F"/>
    <w:rsid w:val="00D062D7"/>
    <w:rsid w:val="00D10029"/>
    <w:rsid w:val="00D12761"/>
    <w:rsid w:val="00D12CAF"/>
    <w:rsid w:val="00D13D93"/>
    <w:rsid w:val="00D13E5D"/>
    <w:rsid w:val="00D1450F"/>
    <w:rsid w:val="00D164F9"/>
    <w:rsid w:val="00D20689"/>
    <w:rsid w:val="00D212FF"/>
    <w:rsid w:val="00D26119"/>
    <w:rsid w:val="00D26533"/>
    <w:rsid w:val="00D2690D"/>
    <w:rsid w:val="00D27580"/>
    <w:rsid w:val="00D27D25"/>
    <w:rsid w:val="00D3261B"/>
    <w:rsid w:val="00D32D8C"/>
    <w:rsid w:val="00D33E26"/>
    <w:rsid w:val="00D3522F"/>
    <w:rsid w:val="00D40966"/>
    <w:rsid w:val="00D40F8E"/>
    <w:rsid w:val="00D41717"/>
    <w:rsid w:val="00D42816"/>
    <w:rsid w:val="00D449D1"/>
    <w:rsid w:val="00D44B96"/>
    <w:rsid w:val="00D45639"/>
    <w:rsid w:val="00D45CF8"/>
    <w:rsid w:val="00D501F7"/>
    <w:rsid w:val="00D511FB"/>
    <w:rsid w:val="00D53A79"/>
    <w:rsid w:val="00D54934"/>
    <w:rsid w:val="00D5578B"/>
    <w:rsid w:val="00D557B4"/>
    <w:rsid w:val="00D55D88"/>
    <w:rsid w:val="00D56F34"/>
    <w:rsid w:val="00D610FA"/>
    <w:rsid w:val="00D62FB1"/>
    <w:rsid w:val="00D63510"/>
    <w:rsid w:val="00D63577"/>
    <w:rsid w:val="00D64B54"/>
    <w:rsid w:val="00D66ADA"/>
    <w:rsid w:val="00D70909"/>
    <w:rsid w:val="00D70A4D"/>
    <w:rsid w:val="00D717B6"/>
    <w:rsid w:val="00D71EC4"/>
    <w:rsid w:val="00D71EF6"/>
    <w:rsid w:val="00D72609"/>
    <w:rsid w:val="00D72979"/>
    <w:rsid w:val="00D7402F"/>
    <w:rsid w:val="00D74BBA"/>
    <w:rsid w:val="00D756B0"/>
    <w:rsid w:val="00D77982"/>
    <w:rsid w:val="00D802F4"/>
    <w:rsid w:val="00D80BDD"/>
    <w:rsid w:val="00D81932"/>
    <w:rsid w:val="00D8222D"/>
    <w:rsid w:val="00D836AB"/>
    <w:rsid w:val="00D83FF2"/>
    <w:rsid w:val="00D84995"/>
    <w:rsid w:val="00D86072"/>
    <w:rsid w:val="00D866E9"/>
    <w:rsid w:val="00D92B4D"/>
    <w:rsid w:val="00D96460"/>
    <w:rsid w:val="00D975B7"/>
    <w:rsid w:val="00D97A13"/>
    <w:rsid w:val="00DA032C"/>
    <w:rsid w:val="00DA034B"/>
    <w:rsid w:val="00DA0AE3"/>
    <w:rsid w:val="00DA1BA2"/>
    <w:rsid w:val="00DA2449"/>
    <w:rsid w:val="00DA25FF"/>
    <w:rsid w:val="00DA275A"/>
    <w:rsid w:val="00DA3138"/>
    <w:rsid w:val="00DA68CD"/>
    <w:rsid w:val="00DB02A8"/>
    <w:rsid w:val="00DB03FC"/>
    <w:rsid w:val="00DB0EAE"/>
    <w:rsid w:val="00DB183E"/>
    <w:rsid w:val="00DB233F"/>
    <w:rsid w:val="00DB29A8"/>
    <w:rsid w:val="00DB33BD"/>
    <w:rsid w:val="00DB52CE"/>
    <w:rsid w:val="00DB5462"/>
    <w:rsid w:val="00DB648B"/>
    <w:rsid w:val="00DC09A7"/>
    <w:rsid w:val="00DC1DE8"/>
    <w:rsid w:val="00DC21E3"/>
    <w:rsid w:val="00DC3C9A"/>
    <w:rsid w:val="00DC4F6D"/>
    <w:rsid w:val="00DC5549"/>
    <w:rsid w:val="00DC58B4"/>
    <w:rsid w:val="00DC5DD4"/>
    <w:rsid w:val="00DC6226"/>
    <w:rsid w:val="00DC7252"/>
    <w:rsid w:val="00DC7D90"/>
    <w:rsid w:val="00DD031B"/>
    <w:rsid w:val="00DD0BFC"/>
    <w:rsid w:val="00DD51BE"/>
    <w:rsid w:val="00DD5AC8"/>
    <w:rsid w:val="00DD6470"/>
    <w:rsid w:val="00DD67DE"/>
    <w:rsid w:val="00DD71C4"/>
    <w:rsid w:val="00DE0F54"/>
    <w:rsid w:val="00DE2F1E"/>
    <w:rsid w:val="00DE3A6A"/>
    <w:rsid w:val="00DE3B24"/>
    <w:rsid w:val="00DE4EE8"/>
    <w:rsid w:val="00DE5D75"/>
    <w:rsid w:val="00DE6AAD"/>
    <w:rsid w:val="00DF05A3"/>
    <w:rsid w:val="00DF2706"/>
    <w:rsid w:val="00DF511A"/>
    <w:rsid w:val="00E00108"/>
    <w:rsid w:val="00E03BE2"/>
    <w:rsid w:val="00E03D72"/>
    <w:rsid w:val="00E0469D"/>
    <w:rsid w:val="00E054E5"/>
    <w:rsid w:val="00E05E73"/>
    <w:rsid w:val="00E06541"/>
    <w:rsid w:val="00E07A70"/>
    <w:rsid w:val="00E10A92"/>
    <w:rsid w:val="00E10C08"/>
    <w:rsid w:val="00E11B26"/>
    <w:rsid w:val="00E14EAD"/>
    <w:rsid w:val="00E15B2E"/>
    <w:rsid w:val="00E16976"/>
    <w:rsid w:val="00E20592"/>
    <w:rsid w:val="00E20B93"/>
    <w:rsid w:val="00E223ED"/>
    <w:rsid w:val="00E22671"/>
    <w:rsid w:val="00E232DC"/>
    <w:rsid w:val="00E23686"/>
    <w:rsid w:val="00E23E11"/>
    <w:rsid w:val="00E24BF1"/>
    <w:rsid w:val="00E261CC"/>
    <w:rsid w:val="00E26AF8"/>
    <w:rsid w:val="00E26C1F"/>
    <w:rsid w:val="00E27064"/>
    <w:rsid w:val="00E30DB4"/>
    <w:rsid w:val="00E3112F"/>
    <w:rsid w:val="00E31931"/>
    <w:rsid w:val="00E330AA"/>
    <w:rsid w:val="00E333A1"/>
    <w:rsid w:val="00E346EC"/>
    <w:rsid w:val="00E361AC"/>
    <w:rsid w:val="00E3685F"/>
    <w:rsid w:val="00E40178"/>
    <w:rsid w:val="00E410E5"/>
    <w:rsid w:val="00E43047"/>
    <w:rsid w:val="00E4366F"/>
    <w:rsid w:val="00E43B78"/>
    <w:rsid w:val="00E51ABC"/>
    <w:rsid w:val="00E51B5C"/>
    <w:rsid w:val="00E53CDF"/>
    <w:rsid w:val="00E54A5C"/>
    <w:rsid w:val="00E55310"/>
    <w:rsid w:val="00E55CA6"/>
    <w:rsid w:val="00E56002"/>
    <w:rsid w:val="00E57339"/>
    <w:rsid w:val="00E60AD6"/>
    <w:rsid w:val="00E617A7"/>
    <w:rsid w:val="00E63F9C"/>
    <w:rsid w:val="00E6447E"/>
    <w:rsid w:val="00E64F1D"/>
    <w:rsid w:val="00E657CC"/>
    <w:rsid w:val="00E66192"/>
    <w:rsid w:val="00E677E4"/>
    <w:rsid w:val="00E67EF3"/>
    <w:rsid w:val="00E71040"/>
    <w:rsid w:val="00E7126B"/>
    <w:rsid w:val="00E72BEE"/>
    <w:rsid w:val="00E74B75"/>
    <w:rsid w:val="00E75DF7"/>
    <w:rsid w:val="00E76B26"/>
    <w:rsid w:val="00E77233"/>
    <w:rsid w:val="00E8215B"/>
    <w:rsid w:val="00E826D4"/>
    <w:rsid w:val="00E826FB"/>
    <w:rsid w:val="00E8298C"/>
    <w:rsid w:val="00E84AC4"/>
    <w:rsid w:val="00E859C8"/>
    <w:rsid w:val="00E85A34"/>
    <w:rsid w:val="00E85FB2"/>
    <w:rsid w:val="00E91276"/>
    <w:rsid w:val="00E94194"/>
    <w:rsid w:val="00E94BE0"/>
    <w:rsid w:val="00E95F80"/>
    <w:rsid w:val="00E96A4F"/>
    <w:rsid w:val="00E97875"/>
    <w:rsid w:val="00EA21B0"/>
    <w:rsid w:val="00EA2DDD"/>
    <w:rsid w:val="00EA2E78"/>
    <w:rsid w:val="00EA384B"/>
    <w:rsid w:val="00EA45E8"/>
    <w:rsid w:val="00EA49E6"/>
    <w:rsid w:val="00EB0FEF"/>
    <w:rsid w:val="00EB2229"/>
    <w:rsid w:val="00EB3D82"/>
    <w:rsid w:val="00EB44F6"/>
    <w:rsid w:val="00EB4F10"/>
    <w:rsid w:val="00EB529B"/>
    <w:rsid w:val="00EB55D9"/>
    <w:rsid w:val="00EC4533"/>
    <w:rsid w:val="00EC69D7"/>
    <w:rsid w:val="00EC6CD8"/>
    <w:rsid w:val="00EC6DD4"/>
    <w:rsid w:val="00EC7A1F"/>
    <w:rsid w:val="00ED015A"/>
    <w:rsid w:val="00ED0297"/>
    <w:rsid w:val="00ED1BCF"/>
    <w:rsid w:val="00ED25DC"/>
    <w:rsid w:val="00ED2752"/>
    <w:rsid w:val="00ED3EBF"/>
    <w:rsid w:val="00ED7478"/>
    <w:rsid w:val="00EE0A96"/>
    <w:rsid w:val="00EE1626"/>
    <w:rsid w:val="00EE36A5"/>
    <w:rsid w:val="00EE67A0"/>
    <w:rsid w:val="00EF01C2"/>
    <w:rsid w:val="00EF060F"/>
    <w:rsid w:val="00EF0659"/>
    <w:rsid w:val="00EF1DEE"/>
    <w:rsid w:val="00EF27DB"/>
    <w:rsid w:val="00F003DA"/>
    <w:rsid w:val="00F00B76"/>
    <w:rsid w:val="00F00D34"/>
    <w:rsid w:val="00F041E9"/>
    <w:rsid w:val="00F04577"/>
    <w:rsid w:val="00F0468B"/>
    <w:rsid w:val="00F04D28"/>
    <w:rsid w:val="00F05EEA"/>
    <w:rsid w:val="00F0796F"/>
    <w:rsid w:val="00F07D03"/>
    <w:rsid w:val="00F144AA"/>
    <w:rsid w:val="00F14935"/>
    <w:rsid w:val="00F14C4F"/>
    <w:rsid w:val="00F16E36"/>
    <w:rsid w:val="00F172F2"/>
    <w:rsid w:val="00F22DF3"/>
    <w:rsid w:val="00F23184"/>
    <w:rsid w:val="00F246C2"/>
    <w:rsid w:val="00F248C8"/>
    <w:rsid w:val="00F24A27"/>
    <w:rsid w:val="00F26989"/>
    <w:rsid w:val="00F27265"/>
    <w:rsid w:val="00F27E67"/>
    <w:rsid w:val="00F300C0"/>
    <w:rsid w:val="00F305C7"/>
    <w:rsid w:val="00F32997"/>
    <w:rsid w:val="00F32CA1"/>
    <w:rsid w:val="00F339AB"/>
    <w:rsid w:val="00F3423D"/>
    <w:rsid w:val="00F34479"/>
    <w:rsid w:val="00F3510D"/>
    <w:rsid w:val="00F356F3"/>
    <w:rsid w:val="00F377B1"/>
    <w:rsid w:val="00F40C48"/>
    <w:rsid w:val="00F42E9F"/>
    <w:rsid w:val="00F43A82"/>
    <w:rsid w:val="00F43F5D"/>
    <w:rsid w:val="00F45D9C"/>
    <w:rsid w:val="00F476C9"/>
    <w:rsid w:val="00F50CDC"/>
    <w:rsid w:val="00F5198D"/>
    <w:rsid w:val="00F5296C"/>
    <w:rsid w:val="00F52B6B"/>
    <w:rsid w:val="00F54AF0"/>
    <w:rsid w:val="00F55744"/>
    <w:rsid w:val="00F55ECF"/>
    <w:rsid w:val="00F56CFF"/>
    <w:rsid w:val="00F56D09"/>
    <w:rsid w:val="00F60D7D"/>
    <w:rsid w:val="00F60DE1"/>
    <w:rsid w:val="00F62197"/>
    <w:rsid w:val="00F623AF"/>
    <w:rsid w:val="00F646F1"/>
    <w:rsid w:val="00F653F2"/>
    <w:rsid w:val="00F6578F"/>
    <w:rsid w:val="00F6664D"/>
    <w:rsid w:val="00F6741E"/>
    <w:rsid w:val="00F73AC9"/>
    <w:rsid w:val="00F73ED5"/>
    <w:rsid w:val="00F75669"/>
    <w:rsid w:val="00F76FEA"/>
    <w:rsid w:val="00F779DA"/>
    <w:rsid w:val="00F77CC1"/>
    <w:rsid w:val="00F838B7"/>
    <w:rsid w:val="00F83A02"/>
    <w:rsid w:val="00F83B51"/>
    <w:rsid w:val="00F846FC"/>
    <w:rsid w:val="00F84B17"/>
    <w:rsid w:val="00F85385"/>
    <w:rsid w:val="00F9015B"/>
    <w:rsid w:val="00F91522"/>
    <w:rsid w:val="00F91FDB"/>
    <w:rsid w:val="00F93710"/>
    <w:rsid w:val="00F9472F"/>
    <w:rsid w:val="00F94B6A"/>
    <w:rsid w:val="00F970CD"/>
    <w:rsid w:val="00FA12D4"/>
    <w:rsid w:val="00FA2B08"/>
    <w:rsid w:val="00FA43CF"/>
    <w:rsid w:val="00FA7020"/>
    <w:rsid w:val="00FA72D1"/>
    <w:rsid w:val="00FB0EAE"/>
    <w:rsid w:val="00FB37EA"/>
    <w:rsid w:val="00FB3C31"/>
    <w:rsid w:val="00FB4306"/>
    <w:rsid w:val="00FB48B2"/>
    <w:rsid w:val="00FB584B"/>
    <w:rsid w:val="00FB78CC"/>
    <w:rsid w:val="00FB7903"/>
    <w:rsid w:val="00FC0AC9"/>
    <w:rsid w:val="00FC3C85"/>
    <w:rsid w:val="00FC466A"/>
    <w:rsid w:val="00FC4F27"/>
    <w:rsid w:val="00FC7D7E"/>
    <w:rsid w:val="00FD19B9"/>
    <w:rsid w:val="00FD34B6"/>
    <w:rsid w:val="00FD356E"/>
    <w:rsid w:val="00FD47EC"/>
    <w:rsid w:val="00FD6804"/>
    <w:rsid w:val="00FE066C"/>
    <w:rsid w:val="00FE1C4A"/>
    <w:rsid w:val="00FE23B1"/>
    <w:rsid w:val="00FE424A"/>
    <w:rsid w:val="00FE4C20"/>
    <w:rsid w:val="00FE59D7"/>
    <w:rsid w:val="00FE619F"/>
    <w:rsid w:val="00FE66E3"/>
    <w:rsid w:val="00FE6D1B"/>
    <w:rsid w:val="00FE721C"/>
    <w:rsid w:val="00FF1232"/>
    <w:rsid w:val="00FF1C37"/>
    <w:rsid w:val="00FF2CA5"/>
    <w:rsid w:val="00FF4F56"/>
    <w:rsid w:val="00FF5E37"/>
    <w:rsid w:val="00FF611C"/>
    <w:rsid w:val="00FF6273"/>
    <w:rsid w:val="00FF6BF4"/>
    <w:rsid w:val="00FF7B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C90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356E"/>
    <w:pPr>
      <w:spacing w:after="0" w:line="240" w:lineRule="auto"/>
      <w:ind w:right="1440" w:firstLine="360"/>
    </w:pPr>
    <w:rPr>
      <w:rFonts w:ascii="Times New Roman" w:eastAsia="Times New Roman" w:hAnsi="Times New Roman" w:cs="Times New Roman"/>
      <w:szCs w:val="20"/>
    </w:rPr>
  </w:style>
  <w:style w:type="paragraph" w:styleId="Heading1">
    <w:name w:val="heading 1"/>
    <w:next w:val="Exercisetext"/>
    <w:link w:val="Heading1Char"/>
    <w:qFormat/>
    <w:rsid w:val="002817AC"/>
    <w:pPr>
      <w:keepNext/>
      <w:pageBreakBefore/>
      <w:pBdr>
        <w:bottom w:val="single" w:sz="12" w:space="1" w:color="auto"/>
      </w:pBdr>
      <w:spacing w:after="120" w:line="400" w:lineRule="exact"/>
      <w:ind w:left="1800" w:hanging="1800"/>
      <w:outlineLvl w:val="0"/>
    </w:pPr>
    <w:rPr>
      <w:rFonts w:ascii="Arial" w:eastAsia="Times New Roman" w:hAnsi="Arial" w:cs="Arial"/>
      <w:b/>
      <w:bCs/>
      <w:color w:val="000000"/>
      <w:sz w:val="28"/>
      <w:szCs w:val="20"/>
    </w:rPr>
  </w:style>
  <w:style w:type="paragraph" w:styleId="Heading2">
    <w:name w:val="heading 2"/>
    <w:basedOn w:val="Heading3"/>
    <w:next w:val="Normal"/>
    <w:link w:val="Heading2Char"/>
    <w:qFormat/>
    <w:rsid w:val="00A77201"/>
    <w:pPr>
      <w:pageBreakBefore/>
      <w:pBdr>
        <w:bottom w:val="single" w:sz="12" w:space="1" w:color="000000"/>
      </w:pBdr>
      <w:shd w:val="clear" w:color="000000" w:fill="FFFFFF"/>
      <w:spacing w:before="0"/>
      <w:ind w:left="1800" w:hanging="1800"/>
      <w:outlineLvl w:val="1"/>
    </w:pPr>
    <w:rPr>
      <w:rFonts w:ascii="Arial" w:hAnsi="Arial" w:cs="Arial"/>
      <w:b/>
      <w:bCs/>
    </w:rPr>
  </w:style>
  <w:style w:type="paragraph" w:styleId="Heading3">
    <w:name w:val="heading 3"/>
    <w:basedOn w:val="Normal"/>
    <w:next w:val="Normal"/>
    <w:link w:val="Heading3Char"/>
    <w:qFormat/>
    <w:rsid w:val="00FD356E"/>
    <w:pPr>
      <w:widowControl w:val="0"/>
      <w:pBdr>
        <w:bottom w:val="single" w:sz="4" w:space="1" w:color="000000"/>
      </w:pBdr>
      <w:spacing w:before="240" w:after="240" w:line="220" w:lineRule="atLeast"/>
      <w:ind w:right="720" w:firstLine="0"/>
      <w:outlineLvl w:val="2"/>
    </w:pPr>
    <w:rPr>
      <w:rFonts w:ascii="Arial Black" w:hAnsi="Arial Black"/>
      <w:color w:val="000000"/>
      <w:sz w:val="28"/>
    </w:rPr>
  </w:style>
  <w:style w:type="paragraph" w:styleId="Heading4">
    <w:name w:val="heading 4"/>
    <w:basedOn w:val="Normal"/>
    <w:next w:val="Normal"/>
    <w:link w:val="Heading4Char"/>
    <w:qFormat/>
    <w:rsid w:val="00FD356E"/>
    <w:pPr>
      <w:keepNext/>
      <w:spacing w:before="240" w:after="60"/>
      <w:outlineLvl w:val="3"/>
    </w:pPr>
    <w:rPr>
      <w:b/>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bullet">
    <w:name w:val="Figure bullet"/>
    <w:basedOn w:val="Normal"/>
    <w:autoRedefine/>
    <w:rsid w:val="002A13A3"/>
    <w:pPr>
      <w:numPr>
        <w:numId w:val="1"/>
      </w:numPr>
      <w:tabs>
        <w:tab w:val="left" w:pos="2160"/>
        <w:tab w:val="left" w:pos="4320"/>
      </w:tabs>
      <w:suppressAutoHyphens/>
      <w:spacing w:after="60" w:line="260" w:lineRule="exact"/>
      <w:ind w:right="540"/>
    </w:pPr>
    <w:rPr>
      <w:spacing w:val="-4"/>
    </w:rPr>
  </w:style>
  <w:style w:type="character" w:customStyle="1" w:styleId="Heading1Char">
    <w:name w:val="Heading 1 Char"/>
    <w:basedOn w:val="DefaultParagraphFont"/>
    <w:link w:val="Heading1"/>
    <w:rsid w:val="002817AC"/>
    <w:rPr>
      <w:rFonts w:ascii="Arial" w:eastAsia="Times New Roman" w:hAnsi="Arial" w:cs="Arial"/>
      <w:b/>
      <w:bCs/>
      <w:color w:val="000000"/>
      <w:sz w:val="28"/>
      <w:szCs w:val="20"/>
    </w:rPr>
  </w:style>
  <w:style w:type="character" w:customStyle="1" w:styleId="Heading2Char">
    <w:name w:val="Heading 2 Char"/>
    <w:basedOn w:val="DefaultParagraphFont"/>
    <w:link w:val="Heading2"/>
    <w:rsid w:val="00A77201"/>
    <w:rPr>
      <w:rFonts w:ascii="Arial" w:eastAsia="Times New Roman" w:hAnsi="Arial" w:cs="Arial"/>
      <w:b/>
      <w:bCs/>
      <w:color w:val="000000"/>
      <w:sz w:val="28"/>
      <w:szCs w:val="20"/>
      <w:shd w:val="clear" w:color="000000" w:fill="FFFFFF"/>
    </w:rPr>
  </w:style>
  <w:style w:type="paragraph" w:customStyle="1" w:styleId="Bulleteditem">
    <w:name w:val="Bulleted item"/>
    <w:basedOn w:val="Normal"/>
    <w:rsid w:val="00EA21B0"/>
    <w:pPr>
      <w:numPr>
        <w:numId w:val="2"/>
      </w:numPr>
      <w:spacing w:before="120" w:after="120"/>
      <w:ind w:right="0"/>
    </w:pPr>
  </w:style>
  <w:style w:type="paragraph" w:customStyle="1" w:styleId="Chapterintrotext1">
    <w:name w:val="Chapter intro text 1"/>
    <w:basedOn w:val="Normal"/>
    <w:next w:val="Normal"/>
    <w:rsid w:val="00FD356E"/>
    <w:pPr>
      <w:ind w:firstLine="0"/>
    </w:pPr>
  </w:style>
  <w:style w:type="paragraph" w:customStyle="1" w:styleId="Chapterintrotext">
    <w:name w:val="Chapter intro text"/>
    <w:basedOn w:val="Chapterintrotext1"/>
    <w:rsid w:val="00FD356E"/>
    <w:pPr>
      <w:ind w:firstLine="360"/>
    </w:pPr>
  </w:style>
  <w:style w:type="paragraph" w:customStyle="1" w:styleId="Chapternumber">
    <w:name w:val="Chapter number"/>
    <w:basedOn w:val="Normal"/>
    <w:next w:val="Normal"/>
    <w:rsid w:val="00FD356E"/>
    <w:pPr>
      <w:keepNext/>
      <w:pageBreakBefore/>
      <w:spacing w:after="360" w:line="280" w:lineRule="atLeast"/>
      <w:ind w:firstLine="0"/>
    </w:pPr>
    <w:rPr>
      <w:rFonts w:ascii="Arial" w:hAnsi="Arial"/>
      <w:b/>
      <w:sz w:val="32"/>
    </w:rPr>
  </w:style>
  <w:style w:type="paragraph" w:customStyle="1" w:styleId="Chaptertitle">
    <w:name w:val="Chapter title"/>
    <w:basedOn w:val="Normal"/>
    <w:next w:val="Chapterintrotext1"/>
    <w:rsid w:val="00FD356E"/>
    <w:pPr>
      <w:spacing w:after="360" w:line="640" w:lineRule="atLeast"/>
      <w:ind w:firstLine="0"/>
    </w:pPr>
    <w:rPr>
      <w:rFonts w:ascii="Arial" w:hAnsi="Arial"/>
      <w:b/>
      <w:sz w:val="60"/>
    </w:rPr>
  </w:style>
  <w:style w:type="paragraph" w:styleId="DocumentMap">
    <w:name w:val="Document Map"/>
    <w:basedOn w:val="Normal"/>
    <w:link w:val="DocumentMapChar"/>
    <w:semiHidden/>
    <w:rsid w:val="00FD356E"/>
    <w:pPr>
      <w:shd w:val="clear" w:color="auto" w:fill="000080"/>
      <w:spacing w:after="180"/>
      <w:ind w:left="720" w:firstLine="432"/>
    </w:pPr>
    <w:rPr>
      <w:rFonts w:ascii="Tahoma" w:hAnsi="Tahoma"/>
    </w:rPr>
  </w:style>
  <w:style w:type="character" w:customStyle="1" w:styleId="DocumentMapChar">
    <w:name w:val="Document Map Char"/>
    <w:basedOn w:val="DefaultParagraphFont"/>
    <w:link w:val="DocumentMap"/>
    <w:semiHidden/>
    <w:rsid w:val="00FD356E"/>
    <w:rPr>
      <w:rFonts w:ascii="Tahoma" w:eastAsia="Times New Roman" w:hAnsi="Tahoma" w:cs="Times New Roman"/>
      <w:szCs w:val="20"/>
      <w:shd w:val="clear" w:color="auto" w:fill="000080"/>
    </w:rPr>
  </w:style>
  <w:style w:type="paragraph" w:customStyle="1" w:styleId="Normalcode">
    <w:name w:val="Normal code"/>
    <w:basedOn w:val="Normal"/>
    <w:next w:val="Normal"/>
    <w:rsid w:val="00FD356E"/>
    <w:pPr>
      <w:spacing w:before="120" w:after="120" w:line="220" w:lineRule="atLeast"/>
      <w:ind w:left="360" w:right="288" w:firstLine="0"/>
    </w:pPr>
    <w:rPr>
      <w:rFonts w:ascii="Courier New" w:hAnsi="Courier New"/>
      <w:b/>
      <w:noProof/>
      <w:sz w:val="18"/>
    </w:rPr>
  </w:style>
  <w:style w:type="paragraph" w:customStyle="1" w:styleId="Exercisecode">
    <w:name w:val="Exercise code"/>
    <w:basedOn w:val="Normalcode"/>
    <w:rsid w:val="00FD356E"/>
    <w:pPr>
      <w:spacing w:before="0" w:after="0"/>
    </w:pPr>
  </w:style>
  <w:style w:type="paragraph" w:customStyle="1" w:styleId="Exercisecodep4">
    <w:name w:val="Exercise code p4"/>
    <w:basedOn w:val="Exercisecode"/>
    <w:rsid w:val="002B0085"/>
    <w:pPr>
      <w:spacing w:after="80"/>
      <w:ind w:left="450"/>
      <w:outlineLvl w:val="0"/>
    </w:pPr>
  </w:style>
  <w:style w:type="paragraph" w:customStyle="1" w:styleId="Exerciseheading">
    <w:name w:val="Exercise heading"/>
    <w:basedOn w:val="Normal"/>
    <w:next w:val="Normal"/>
    <w:rsid w:val="00B13758"/>
    <w:pPr>
      <w:spacing w:before="240" w:after="120"/>
      <w:ind w:left="2304" w:right="1260" w:hanging="2304"/>
    </w:pPr>
    <w:rPr>
      <w:rFonts w:ascii="Arial" w:hAnsi="Arial"/>
      <w:b/>
      <w:noProof/>
      <w:sz w:val="24"/>
      <w:szCs w:val="24"/>
    </w:rPr>
  </w:style>
  <w:style w:type="paragraph" w:customStyle="1" w:styleId="Exerciseheading1">
    <w:name w:val="Exercise heading 1"/>
    <w:basedOn w:val="Normal"/>
    <w:rsid w:val="007F5C7F"/>
    <w:pPr>
      <w:pageBreakBefore/>
      <w:pBdr>
        <w:bottom w:val="single" w:sz="4" w:space="1" w:color="auto"/>
      </w:pBdr>
      <w:spacing w:after="120"/>
      <w:ind w:left="1800" w:right="1260" w:hanging="1800"/>
    </w:pPr>
    <w:rPr>
      <w:rFonts w:ascii="Arial" w:hAnsi="Arial"/>
      <w:b/>
      <w:noProof/>
      <w:sz w:val="32"/>
    </w:rPr>
  </w:style>
  <w:style w:type="paragraph" w:customStyle="1" w:styleId="Exerciseheading2">
    <w:name w:val="Exercise heading 2"/>
    <w:basedOn w:val="Normal"/>
    <w:next w:val="Normal"/>
    <w:rsid w:val="00FD356E"/>
    <w:pPr>
      <w:keepNext/>
      <w:spacing w:after="120"/>
      <w:ind w:right="1260" w:firstLine="0"/>
    </w:pPr>
    <w:rPr>
      <w:b/>
      <w:sz w:val="24"/>
    </w:rPr>
  </w:style>
  <w:style w:type="paragraph" w:customStyle="1" w:styleId="Normalnon-indented">
    <w:name w:val="Normal non-indented"/>
    <w:basedOn w:val="Normal"/>
    <w:rsid w:val="00FD356E"/>
    <w:pPr>
      <w:ind w:firstLine="0"/>
    </w:pPr>
  </w:style>
  <w:style w:type="paragraph" w:customStyle="1" w:styleId="Exerciselist">
    <w:name w:val="Exercise list"/>
    <w:basedOn w:val="Normalnon-indented"/>
    <w:rsid w:val="00A822B2"/>
    <w:pPr>
      <w:spacing w:after="120"/>
    </w:pPr>
  </w:style>
  <w:style w:type="paragraph" w:customStyle="1" w:styleId="Exerciseindented">
    <w:name w:val="Exercise indented"/>
    <w:basedOn w:val="Exerciselist"/>
    <w:rsid w:val="002B0085"/>
    <w:pPr>
      <w:ind w:left="450"/>
    </w:pPr>
  </w:style>
  <w:style w:type="paragraph" w:customStyle="1" w:styleId="Exercisetext">
    <w:name w:val="Exercise text"/>
    <w:basedOn w:val="Exerciselist"/>
    <w:rsid w:val="00874BF2"/>
    <w:pPr>
      <w:ind w:right="0"/>
    </w:pPr>
  </w:style>
  <w:style w:type="paragraph" w:styleId="Footer">
    <w:name w:val="footer"/>
    <w:basedOn w:val="Normal"/>
    <w:link w:val="FooterChar"/>
    <w:rsid w:val="00FD356E"/>
    <w:pPr>
      <w:tabs>
        <w:tab w:val="center" w:pos="4320"/>
        <w:tab w:val="right" w:pos="8640"/>
      </w:tabs>
    </w:pPr>
  </w:style>
  <w:style w:type="character" w:customStyle="1" w:styleId="FooterChar">
    <w:name w:val="Footer Char"/>
    <w:basedOn w:val="DefaultParagraphFont"/>
    <w:link w:val="Footer"/>
    <w:rsid w:val="00FD356E"/>
    <w:rPr>
      <w:rFonts w:ascii="Times New Roman" w:eastAsia="Times New Roman" w:hAnsi="Times New Roman" w:cs="Times New Roman"/>
      <w:szCs w:val="20"/>
    </w:rPr>
  </w:style>
  <w:style w:type="paragraph" w:styleId="Header">
    <w:name w:val="header"/>
    <w:basedOn w:val="Normal"/>
    <w:link w:val="HeaderChar"/>
    <w:rsid w:val="00FD356E"/>
    <w:pPr>
      <w:tabs>
        <w:tab w:val="center" w:pos="4320"/>
        <w:tab w:val="right" w:pos="8640"/>
      </w:tabs>
    </w:pPr>
  </w:style>
  <w:style w:type="character" w:customStyle="1" w:styleId="HeaderChar">
    <w:name w:val="Header Char"/>
    <w:basedOn w:val="DefaultParagraphFont"/>
    <w:link w:val="Header"/>
    <w:rsid w:val="00FD356E"/>
    <w:rPr>
      <w:rFonts w:ascii="Times New Roman" w:eastAsia="Times New Roman" w:hAnsi="Times New Roman" w:cs="Times New Roman"/>
      <w:szCs w:val="20"/>
    </w:rPr>
  </w:style>
  <w:style w:type="character" w:customStyle="1" w:styleId="Heading3Char">
    <w:name w:val="Heading 3 Char"/>
    <w:basedOn w:val="DefaultParagraphFont"/>
    <w:link w:val="Heading3"/>
    <w:rsid w:val="00FD356E"/>
    <w:rPr>
      <w:rFonts w:ascii="Arial Black" w:eastAsia="Times New Roman" w:hAnsi="Arial Black" w:cs="Times New Roman"/>
      <w:color w:val="000000"/>
      <w:sz w:val="28"/>
      <w:szCs w:val="20"/>
    </w:rPr>
  </w:style>
  <w:style w:type="character" w:customStyle="1" w:styleId="Heading4Char">
    <w:name w:val="Heading 4 Char"/>
    <w:basedOn w:val="DefaultParagraphFont"/>
    <w:link w:val="Heading4"/>
    <w:rsid w:val="00FD356E"/>
    <w:rPr>
      <w:rFonts w:ascii="Times New Roman" w:eastAsia="Times New Roman" w:hAnsi="Times New Roman" w:cs="Times New Roman"/>
      <w:b/>
      <w:i/>
      <w:sz w:val="24"/>
      <w:szCs w:val="20"/>
    </w:rPr>
  </w:style>
  <w:style w:type="paragraph" w:customStyle="1" w:styleId="Headingapp">
    <w:name w:val="Heading app"/>
    <w:basedOn w:val="Normal"/>
    <w:next w:val="Bulleteditem"/>
    <w:rsid w:val="00FD356E"/>
    <w:pPr>
      <w:pBdr>
        <w:bottom w:val="single" w:sz="4" w:space="1" w:color="auto"/>
      </w:pBdr>
      <w:spacing w:before="240" w:after="120"/>
      <w:ind w:right="1260" w:firstLine="0"/>
    </w:pPr>
    <w:rPr>
      <w:rFonts w:ascii="Arial Black" w:hAnsi="Arial Black"/>
      <w:noProof/>
      <w:sz w:val="28"/>
    </w:rPr>
  </w:style>
  <w:style w:type="paragraph" w:customStyle="1" w:styleId="Headingapp1">
    <w:name w:val="Heading app 1"/>
    <w:basedOn w:val="Headingapp"/>
    <w:next w:val="Bulleteditem"/>
    <w:rsid w:val="00FD356E"/>
    <w:pPr>
      <w:pageBreakBefore/>
    </w:pPr>
  </w:style>
  <w:style w:type="paragraph" w:customStyle="1" w:styleId="Headingterms">
    <w:name w:val="Heading terms"/>
    <w:basedOn w:val="Heading3"/>
    <w:next w:val="Normal"/>
    <w:rsid w:val="00FD356E"/>
    <w:pPr>
      <w:ind w:right="1260"/>
      <w:outlineLvl w:val="9"/>
    </w:pPr>
  </w:style>
  <w:style w:type="character" w:styleId="Hyperlink">
    <w:name w:val="Hyperlink"/>
    <w:uiPriority w:val="99"/>
    <w:rsid w:val="00FD356E"/>
    <w:rPr>
      <w:color w:val="0000FF"/>
      <w:u w:val="single"/>
    </w:rPr>
  </w:style>
  <w:style w:type="paragraph" w:customStyle="1" w:styleId="Indexentry">
    <w:name w:val="Index entry"/>
    <w:basedOn w:val="Normal"/>
    <w:autoRedefine/>
    <w:rsid w:val="00FD356E"/>
    <w:pPr>
      <w:spacing w:after="22"/>
      <w:ind w:left="648" w:right="0" w:hanging="648"/>
      <w:outlineLvl w:val="0"/>
    </w:pPr>
    <w:rPr>
      <w:sz w:val="17"/>
    </w:rPr>
  </w:style>
  <w:style w:type="paragraph" w:customStyle="1" w:styleId="Indexindent">
    <w:name w:val="Index indent"/>
    <w:basedOn w:val="Indexentry"/>
    <w:next w:val="Indexentry"/>
    <w:rsid w:val="00FD356E"/>
    <w:pPr>
      <w:ind w:hanging="432"/>
    </w:pPr>
  </w:style>
  <w:style w:type="character" w:styleId="PageNumber">
    <w:name w:val="page number"/>
    <w:basedOn w:val="DefaultParagraphFont"/>
    <w:rsid w:val="00FD356E"/>
  </w:style>
  <w:style w:type="paragraph" w:customStyle="1" w:styleId="Sectionnumber">
    <w:name w:val="Section number"/>
    <w:basedOn w:val="Chapternumber"/>
    <w:next w:val="Normal"/>
    <w:rsid w:val="00FD356E"/>
  </w:style>
  <w:style w:type="paragraph" w:customStyle="1" w:styleId="Sectiontext">
    <w:name w:val="Section text"/>
    <w:basedOn w:val="Chapterintrotext"/>
    <w:rsid w:val="00FD356E"/>
  </w:style>
  <w:style w:type="paragraph" w:customStyle="1" w:styleId="Sectiontext1">
    <w:name w:val="Section text 1"/>
    <w:basedOn w:val="Chapterintrotext1"/>
    <w:next w:val="Sectiontext"/>
    <w:rsid w:val="00FD356E"/>
  </w:style>
  <w:style w:type="paragraph" w:customStyle="1" w:styleId="Sectiontitle">
    <w:name w:val="Section title"/>
    <w:basedOn w:val="Chaptertitle"/>
    <w:next w:val="Sectiontext1"/>
    <w:rsid w:val="00FD356E"/>
  </w:style>
  <w:style w:type="paragraph" w:customStyle="1" w:styleId="Termlist">
    <w:name w:val="Term list"/>
    <w:basedOn w:val="Normal"/>
    <w:rsid w:val="00FD356E"/>
    <w:pPr>
      <w:ind w:left="720" w:right="0" w:hanging="360"/>
    </w:pPr>
  </w:style>
  <w:style w:type="paragraph" w:styleId="TOC1">
    <w:name w:val="toc 1"/>
    <w:basedOn w:val="Normal"/>
    <w:next w:val="Normal"/>
    <w:uiPriority w:val="39"/>
    <w:rsid w:val="00FD356E"/>
    <w:pPr>
      <w:tabs>
        <w:tab w:val="right" w:pos="7020"/>
      </w:tabs>
      <w:spacing w:before="40" w:after="40"/>
      <w:ind w:right="1123" w:firstLine="0"/>
      <w:outlineLvl w:val="0"/>
    </w:pPr>
    <w:rPr>
      <w:rFonts w:ascii="Arial Black" w:hAnsi="Arial Black"/>
      <w:noProof/>
    </w:rPr>
  </w:style>
  <w:style w:type="paragraph" w:styleId="TOC2">
    <w:name w:val="toc 2"/>
    <w:basedOn w:val="Normal"/>
    <w:uiPriority w:val="39"/>
    <w:rsid w:val="00D63577"/>
    <w:pPr>
      <w:tabs>
        <w:tab w:val="left" w:pos="1800"/>
        <w:tab w:val="right" w:pos="7380"/>
      </w:tabs>
      <w:spacing w:after="40"/>
      <w:ind w:left="1800" w:right="1123" w:hanging="1440"/>
    </w:pPr>
    <w:rPr>
      <w:rFonts w:ascii="Arial" w:hAnsi="Arial"/>
      <w:noProof/>
    </w:rPr>
  </w:style>
  <w:style w:type="paragraph" w:styleId="TOC3">
    <w:name w:val="toc 3"/>
    <w:basedOn w:val="Normal"/>
    <w:semiHidden/>
    <w:rsid w:val="00FD356E"/>
    <w:pPr>
      <w:tabs>
        <w:tab w:val="right" w:pos="7020"/>
      </w:tabs>
      <w:spacing w:after="40"/>
      <w:ind w:right="1123" w:firstLine="0"/>
    </w:pPr>
    <w:rPr>
      <w:rFonts w:ascii="Arial" w:hAnsi="Arial"/>
      <w:noProof/>
      <w:sz w:val="18"/>
    </w:rPr>
  </w:style>
  <w:style w:type="paragraph" w:styleId="TOC4">
    <w:name w:val="toc 4"/>
    <w:basedOn w:val="Normal"/>
    <w:next w:val="Normal"/>
    <w:semiHidden/>
    <w:rsid w:val="00FD356E"/>
    <w:pPr>
      <w:tabs>
        <w:tab w:val="right" w:leader="dot" w:pos="8107"/>
      </w:tabs>
      <w:ind w:left="660"/>
    </w:pPr>
  </w:style>
  <w:style w:type="paragraph" w:styleId="TOC5">
    <w:name w:val="toc 5"/>
    <w:basedOn w:val="Normal"/>
    <w:next w:val="Normal"/>
    <w:semiHidden/>
    <w:rsid w:val="00FD356E"/>
    <w:pPr>
      <w:tabs>
        <w:tab w:val="right" w:leader="dot" w:pos="8107"/>
      </w:tabs>
      <w:ind w:left="880"/>
    </w:pPr>
  </w:style>
  <w:style w:type="paragraph" w:styleId="TOC6">
    <w:name w:val="toc 6"/>
    <w:basedOn w:val="Normal"/>
    <w:next w:val="Normal"/>
    <w:semiHidden/>
    <w:rsid w:val="00FD356E"/>
    <w:pPr>
      <w:tabs>
        <w:tab w:val="right" w:leader="dot" w:pos="8107"/>
      </w:tabs>
      <w:ind w:left="1100"/>
    </w:pPr>
  </w:style>
  <w:style w:type="paragraph" w:styleId="TOC7">
    <w:name w:val="toc 7"/>
    <w:basedOn w:val="Normal"/>
    <w:next w:val="Normal"/>
    <w:semiHidden/>
    <w:rsid w:val="00FD356E"/>
    <w:pPr>
      <w:tabs>
        <w:tab w:val="right" w:leader="dot" w:pos="8107"/>
      </w:tabs>
      <w:ind w:left="1320"/>
    </w:pPr>
  </w:style>
  <w:style w:type="paragraph" w:styleId="TOC8">
    <w:name w:val="toc 8"/>
    <w:basedOn w:val="Normal"/>
    <w:next w:val="Normal"/>
    <w:semiHidden/>
    <w:rsid w:val="00FD356E"/>
    <w:pPr>
      <w:tabs>
        <w:tab w:val="right" w:leader="dot" w:pos="8107"/>
      </w:tabs>
      <w:ind w:left="1540"/>
    </w:pPr>
  </w:style>
  <w:style w:type="paragraph" w:styleId="TOC9">
    <w:name w:val="toc 9"/>
    <w:basedOn w:val="Normal"/>
    <w:next w:val="Normal"/>
    <w:semiHidden/>
    <w:rsid w:val="00FD356E"/>
    <w:pPr>
      <w:tabs>
        <w:tab w:val="right" w:leader="dot" w:pos="8107"/>
      </w:tabs>
      <w:ind w:left="1760"/>
    </w:pPr>
  </w:style>
  <w:style w:type="paragraph" w:customStyle="1" w:styleId="Codeexample">
    <w:name w:val="Code example"/>
    <w:basedOn w:val="Normal"/>
    <w:rsid w:val="00625B2D"/>
    <w:pPr>
      <w:tabs>
        <w:tab w:val="left" w:pos="2160"/>
      </w:tabs>
      <w:suppressAutoHyphens/>
      <w:spacing w:after="120"/>
      <w:ind w:left="720" w:right="0" w:firstLine="0"/>
    </w:pPr>
    <w:rPr>
      <w:rFonts w:ascii="Courier New" w:hAnsi="Courier New"/>
      <w:b/>
      <w:noProof/>
      <w:sz w:val="18"/>
    </w:rPr>
  </w:style>
  <w:style w:type="paragraph" w:styleId="BalloonText">
    <w:name w:val="Balloon Text"/>
    <w:basedOn w:val="Normal"/>
    <w:link w:val="BalloonTextChar"/>
    <w:uiPriority w:val="99"/>
    <w:semiHidden/>
    <w:unhideWhenUsed/>
    <w:rsid w:val="001D090A"/>
    <w:rPr>
      <w:rFonts w:ascii="Tahoma" w:hAnsi="Tahoma" w:cs="Tahoma"/>
      <w:sz w:val="16"/>
      <w:szCs w:val="16"/>
    </w:rPr>
  </w:style>
  <w:style w:type="character" w:customStyle="1" w:styleId="BalloonTextChar">
    <w:name w:val="Balloon Text Char"/>
    <w:basedOn w:val="DefaultParagraphFont"/>
    <w:link w:val="BalloonText"/>
    <w:uiPriority w:val="99"/>
    <w:semiHidden/>
    <w:rsid w:val="001D090A"/>
    <w:rPr>
      <w:rFonts w:ascii="Tahoma" w:eastAsia="Times New Roman" w:hAnsi="Tahoma" w:cs="Tahoma"/>
      <w:sz w:val="16"/>
      <w:szCs w:val="16"/>
    </w:rPr>
  </w:style>
  <w:style w:type="paragraph" w:customStyle="1" w:styleId="Bulleted">
    <w:name w:val="Bulleted"/>
    <w:basedOn w:val="Normal"/>
    <w:rsid w:val="000C50FE"/>
    <w:pPr>
      <w:numPr>
        <w:numId w:val="3"/>
      </w:numPr>
      <w:spacing w:after="120"/>
      <w:ind w:right="0"/>
    </w:pPr>
  </w:style>
  <w:style w:type="paragraph" w:customStyle="1" w:styleId="Code">
    <w:name w:val="Code"/>
    <w:basedOn w:val="Normal"/>
    <w:rsid w:val="000C50FE"/>
    <w:pPr>
      <w:spacing w:after="120"/>
      <w:ind w:left="360" w:right="0" w:firstLine="0"/>
    </w:pPr>
    <w:rPr>
      <w:rFonts w:ascii="Courier New" w:hAnsi="Courier New"/>
      <w:b/>
      <w:sz w:val="18"/>
    </w:rPr>
  </w:style>
  <w:style w:type="paragraph" w:customStyle="1" w:styleId="Consoleoutput">
    <w:name w:val="Console output"/>
    <w:basedOn w:val="Normal"/>
    <w:rsid w:val="000C50FE"/>
    <w:pPr>
      <w:pBdr>
        <w:top w:val="single" w:sz="6" w:space="3" w:color="auto"/>
        <w:left w:val="single" w:sz="6" w:space="4" w:color="auto"/>
        <w:bottom w:val="single" w:sz="6" w:space="1" w:color="auto"/>
        <w:right w:val="single" w:sz="6" w:space="4" w:color="auto"/>
      </w:pBdr>
      <w:shd w:val="clear" w:color="auto" w:fill="FFFFFF" w:themeFill="background1"/>
      <w:ind w:left="360" w:right="360" w:firstLine="0"/>
    </w:pPr>
    <w:rPr>
      <w:rFonts w:ascii="Courier New" w:hAnsi="Courier New"/>
      <w:b/>
      <w:sz w:val="18"/>
      <w:szCs w:val="18"/>
    </w:rPr>
  </w:style>
  <w:style w:type="table" w:styleId="TableGrid">
    <w:name w:val="Table Grid"/>
    <w:basedOn w:val="TableNormal"/>
    <w:uiPriority w:val="59"/>
    <w:rsid w:val="008B05B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9E73F1"/>
    <w:pPr>
      <w:spacing w:after="0" w:line="240" w:lineRule="auto"/>
    </w:pPr>
    <w:rPr>
      <w:rFonts w:ascii="Times New Roman" w:eastAsia="Times New Roman" w:hAnsi="Times New Roman" w:cs="Times New Roman"/>
      <w:szCs w:val="20"/>
    </w:rPr>
  </w:style>
  <w:style w:type="character" w:styleId="CommentReference">
    <w:name w:val="annotation reference"/>
    <w:basedOn w:val="DefaultParagraphFont"/>
    <w:uiPriority w:val="99"/>
    <w:semiHidden/>
    <w:unhideWhenUsed/>
    <w:rsid w:val="00DD51BE"/>
    <w:rPr>
      <w:sz w:val="16"/>
      <w:szCs w:val="16"/>
    </w:rPr>
  </w:style>
  <w:style w:type="paragraph" w:styleId="CommentText">
    <w:name w:val="annotation text"/>
    <w:basedOn w:val="Normal"/>
    <w:link w:val="CommentTextChar"/>
    <w:uiPriority w:val="99"/>
    <w:semiHidden/>
    <w:unhideWhenUsed/>
    <w:rsid w:val="00DD51BE"/>
    <w:rPr>
      <w:sz w:val="20"/>
    </w:rPr>
  </w:style>
  <w:style w:type="character" w:customStyle="1" w:styleId="CommentTextChar">
    <w:name w:val="Comment Text Char"/>
    <w:basedOn w:val="DefaultParagraphFont"/>
    <w:link w:val="CommentText"/>
    <w:uiPriority w:val="99"/>
    <w:semiHidden/>
    <w:rsid w:val="00DD51B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D51BE"/>
    <w:rPr>
      <w:b/>
      <w:bCs/>
    </w:rPr>
  </w:style>
  <w:style w:type="character" w:customStyle="1" w:styleId="CommentSubjectChar">
    <w:name w:val="Comment Subject Char"/>
    <w:basedOn w:val="CommentTextChar"/>
    <w:link w:val="CommentSubject"/>
    <w:uiPriority w:val="99"/>
    <w:semiHidden/>
    <w:rsid w:val="00DD51BE"/>
    <w:rPr>
      <w:rFonts w:ascii="Times New Roman" w:eastAsia="Times New Roman" w:hAnsi="Times New Roman" w:cs="Times New Roman"/>
      <w:b/>
      <w:bCs/>
      <w:sz w:val="20"/>
      <w:szCs w:val="20"/>
    </w:rPr>
  </w:style>
  <w:style w:type="character" w:styleId="FollowedHyperlink">
    <w:name w:val="FollowedHyperlink"/>
    <w:basedOn w:val="DefaultParagraphFont"/>
    <w:uiPriority w:val="99"/>
    <w:semiHidden/>
    <w:unhideWhenUsed/>
    <w:rsid w:val="00544104"/>
    <w:rPr>
      <w:color w:val="800080" w:themeColor="followedHyperlink"/>
      <w:u w:val="single"/>
    </w:rPr>
  </w:style>
  <w:style w:type="paragraph" w:styleId="ListParagraph">
    <w:name w:val="List Paragraph"/>
    <w:basedOn w:val="Normal"/>
    <w:uiPriority w:val="34"/>
    <w:qFormat/>
    <w:rsid w:val="00290C42"/>
    <w:pPr>
      <w:numPr>
        <w:numId w:val="9"/>
      </w:numPr>
      <w:autoSpaceDE w:val="0"/>
      <w:autoSpaceDN w:val="0"/>
      <w:adjustRightInd w:val="0"/>
      <w:spacing w:before="120"/>
      <w:ind w:right="0"/>
    </w:pPr>
    <w:rPr>
      <w:rFonts w:ascii="TimesNewRomanPSMT" w:eastAsiaTheme="minorHAnsi" w:hAnsi="TimesNewRomanPSMT" w:cs="TimesNewRomanPSMT"/>
      <w:szCs w:val="22"/>
    </w:rPr>
  </w:style>
  <w:style w:type="paragraph" w:customStyle="1" w:styleId="m2105037852311445990msolistparagraph">
    <w:name w:val="m_2105037852311445990msolistparagraph"/>
    <w:basedOn w:val="Normal"/>
    <w:rsid w:val="0000605D"/>
    <w:pPr>
      <w:spacing w:before="100" w:beforeAutospacing="1" w:after="100" w:afterAutospacing="1"/>
      <w:ind w:right="0" w:firstLine="0"/>
    </w:pPr>
    <w:rPr>
      <w:rFonts w:ascii="Calibri" w:eastAsiaTheme="minorHAnsi" w:hAnsi="Calibri" w:cs="Calibri"/>
      <w:szCs w:val="22"/>
    </w:rPr>
  </w:style>
  <w:style w:type="character" w:customStyle="1" w:styleId="UnresolvedMention1">
    <w:name w:val="Unresolved Mention1"/>
    <w:basedOn w:val="DefaultParagraphFont"/>
    <w:uiPriority w:val="99"/>
    <w:semiHidden/>
    <w:unhideWhenUsed/>
    <w:rsid w:val="00B24823"/>
    <w:rPr>
      <w:color w:val="605E5C"/>
      <w:shd w:val="clear" w:color="auto" w:fill="E1DFDD"/>
    </w:rPr>
  </w:style>
  <w:style w:type="paragraph" w:customStyle="1" w:styleId="Normalindented">
    <w:name w:val="Normal indented"/>
    <w:basedOn w:val="Normal"/>
    <w:rsid w:val="00DC09A7"/>
    <w:pPr>
      <w:spacing w:after="120"/>
      <w:ind w:right="0"/>
    </w:pPr>
  </w:style>
  <w:style w:type="character" w:styleId="UnresolvedMention">
    <w:name w:val="Unresolved Mention"/>
    <w:basedOn w:val="DefaultParagraphFont"/>
    <w:uiPriority w:val="99"/>
    <w:semiHidden/>
    <w:unhideWhenUsed/>
    <w:rsid w:val="00F43A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342869">
      <w:bodyDiv w:val="1"/>
      <w:marLeft w:val="0"/>
      <w:marRight w:val="0"/>
      <w:marTop w:val="0"/>
      <w:marBottom w:val="0"/>
      <w:divBdr>
        <w:top w:val="none" w:sz="0" w:space="0" w:color="auto"/>
        <w:left w:val="none" w:sz="0" w:space="0" w:color="auto"/>
        <w:bottom w:val="none" w:sz="0" w:space="0" w:color="auto"/>
        <w:right w:val="none" w:sz="0" w:space="0" w:color="auto"/>
      </w:divBdr>
      <w:divsChild>
        <w:div w:id="2034963164">
          <w:marLeft w:val="0"/>
          <w:marRight w:val="0"/>
          <w:marTop w:val="0"/>
          <w:marBottom w:val="0"/>
          <w:divBdr>
            <w:top w:val="none" w:sz="0" w:space="0" w:color="auto"/>
            <w:left w:val="none" w:sz="0" w:space="0" w:color="auto"/>
            <w:bottom w:val="none" w:sz="0" w:space="0" w:color="auto"/>
            <w:right w:val="none" w:sz="0" w:space="0" w:color="auto"/>
          </w:divBdr>
          <w:divsChild>
            <w:div w:id="98004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68940">
      <w:bodyDiv w:val="1"/>
      <w:marLeft w:val="0"/>
      <w:marRight w:val="0"/>
      <w:marTop w:val="0"/>
      <w:marBottom w:val="0"/>
      <w:divBdr>
        <w:top w:val="none" w:sz="0" w:space="0" w:color="auto"/>
        <w:left w:val="none" w:sz="0" w:space="0" w:color="auto"/>
        <w:bottom w:val="none" w:sz="0" w:space="0" w:color="auto"/>
        <w:right w:val="none" w:sz="0" w:space="0" w:color="auto"/>
      </w:divBdr>
      <w:divsChild>
        <w:div w:id="1690713186">
          <w:marLeft w:val="0"/>
          <w:marRight w:val="0"/>
          <w:marTop w:val="0"/>
          <w:marBottom w:val="0"/>
          <w:divBdr>
            <w:top w:val="none" w:sz="0" w:space="0" w:color="auto"/>
            <w:left w:val="none" w:sz="0" w:space="0" w:color="auto"/>
            <w:bottom w:val="none" w:sz="0" w:space="0" w:color="auto"/>
            <w:right w:val="none" w:sz="0" w:space="0" w:color="auto"/>
          </w:divBdr>
          <w:divsChild>
            <w:div w:id="172767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31735">
      <w:bodyDiv w:val="1"/>
      <w:marLeft w:val="0"/>
      <w:marRight w:val="0"/>
      <w:marTop w:val="0"/>
      <w:marBottom w:val="0"/>
      <w:divBdr>
        <w:top w:val="none" w:sz="0" w:space="0" w:color="auto"/>
        <w:left w:val="none" w:sz="0" w:space="0" w:color="auto"/>
        <w:bottom w:val="none" w:sz="0" w:space="0" w:color="auto"/>
        <w:right w:val="none" w:sz="0" w:space="0" w:color="auto"/>
      </w:divBdr>
      <w:divsChild>
        <w:div w:id="527068572">
          <w:marLeft w:val="0"/>
          <w:marRight w:val="0"/>
          <w:marTop w:val="0"/>
          <w:marBottom w:val="0"/>
          <w:divBdr>
            <w:top w:val="none" w:sz="0" w:space="0" w:color="auto"/>
            <w:left w:val="none" w:sz="0" w:space="0" w:color="auto"/>
            <w:bottom w:val="none" w:sz="0" w:space="0" w:color="auto"/>
            <w:right w:val="none" w:sz="0" w:space="0" w:color="auto"/>
          </w:divBdr>
          <w:divsChild>
            <w:div w:id="29961550">
              <w:marLeft w:val="0"/>
              <w:marRight w:val="0"/>
              <w:marTop w:val="0"/>
              <w:marBottom w:val="0"/>
              <w:divBdr>
                <w:top w:val="none" w:sz="0" w:space="0" w:color="auto"/>
                <w:left w:val="none" w:sz="0" w:space="0" w:color="auto"/>
                <w:bottom w:val="none" w:sz="0" w:space="0" w:color="auto"/>
                <w:right w:val="none" w:sz="0" w:space="0" w:color="auto"/>
              </w:divBdr>
            </w:div>
            <w:div w:id="179898658">
              <w:marLeft w:val="0"/>
              <w:marRight w:val="0"/>
              <w:marTop w:val="0"/>
              <w:marBottom w:val="0"/>
              <w:divBdr>
                <w:top w:val="none" w:sz="0" w:space="0" w:color="auto"/>
                <w:left w:val="none" w:sz="0" w:space="0" w:color="auto"/>
                <w:bottom w:val="none" w:sz="0" w:space="0" w:color="auto"/>
                <w:right w:val="none" w:sz="0" w:space="0" w:color="auto"/>
              </w:divBdr>
            </w:div>
            <w:div w:id="195435765">
              <w:marLeft w:val="0"/>
              <w:marRight w:val="0"/>
              <w:marTop w:val="0"/>
              <w:marBottom w:val="0"/>
              <w:divBdr>
                <w:top w:val="none" w:sz="0" w:space="0" w:color="auto"/>
                <w:left w:val="none" w:sz="0" w:space="0" w:color="auto"/>
                <w:bottom w:val="none" w:sz="0" w:space="0" w:color="auto"/>
                <w:right w:val="none" w:sz="0" w:space="0" w:color="auto"/>
              </w:divBdr>
            </w:div>
            <w:div w:id="275216840">
              <w:marLeft w:val="0"/>
              <w:marRight w:val="0"/>
              <w:marTop w:val="0"/>
              <w:marBottom w:val="0"/>
              <w:divBdr>
                <w:top w:val="none" w:sz="0" w:space="0" w:color="auto"/>
                <w:left w:val="none" w:sz="0" w:space="0" w:color="auto"/>
                <w:bottom w:val="none" w:sz="0" w:space="0" w:color="auto"/>
                <w:right w:val="none" w:sz="0" w:space="0" w:color="auto"/>
              </w:divBdr>
            </w:div>
            <w:div w:id="289551609">
              <w:marLeft w:val="0"/>
              <w:marRight w:val="0"/>
              <w:marTop w:val="0"/>
              <w:marBottom w:val="0"/>
              <w:divBdr>
                <w:top w:val="none" w:sz="0" w:space="0" w:color="auto"/>
                <w:left w:val="none" w:sz="0" w:space="0" w:color="auto"/>
                <w:bottom w:val="none" w:sz="0" w:space="0" w:color="auto"/>
                <w:right w:val="none" w:sz="0" w:space="0" w:color="auto"/>
              </w:divBdr>
            </w:div>
            <w:div w:id="427890280">
              <w:marLeft w:val="0"/>
              <w:marRight w:val="0"/>
              <w:marTop w:val="0"/>
              <w:marBottom w:val="0"/>
              <w:divBdr>
                <w:top w:val="none" w:sz="0" w:space="0" w:color="auto"/>
                <w:left w:val="none" w:sz="0" w:space="0" w:color="auto"/>
                <w:bottom w:val="none" w:sz="0" w:space="0" w:color="auto"/>
                <w:right w:val="none" w:sz="0" w:space="0" w:color="auto"/>
              </w:divBdr>
            </w:div>
            <w:div w:id="448206248">
              <w:marLeft w:val="0"/>
              <w:marRight w:val="0"/>
              <w:marTop w:val="0"/>
              <w:marBottom w:val="0"/>
              <w:divBdr>
                <w:top w:val="none" w:sz="0" w:space="0" w:color="auto"/>
                <w:left w:val="none" w:sz="0" w:space="0" w:color="auto"/>
                <w:bottom w:val="none" w:sz="0" w:space="0" w:color="auto"/>
                <w:right w:val="none" w:sz="0" w:space="0" w:color="auto"/>
              </w:divBdr>
            </w:div>
            <w:div w:id="849562939">
              <w:marLeft w:val="0"/>
              <w:marRight w:val="0"/>
              <w:marTop w:val="0"/>
              <w:marBottom w:val="0"/>
              <w:divBdr>
                <w:top w:val="none" w:sz="0" w:space="0" w:color="auto"/>
                <w:left w:val="none" w:sz="0" w:space="0" w:color="auto"/>
                <w:bottom w:val="none" w:sz="0" w:space="0" w:color="auto"/>
                <w:right w:val="none" w:sz="0" w:space="0" w:color="auto"/>
              </w:divBdr>
            </w:div>
            <w:div w:id="911084994">
              <w:marLeft w:val="0"/>
              <w:marRight w:val="0"/>
              <w:marTop w:val="0"/>
              <w:marBottom w:val="0"/>
              <w:divBdr>
                <w:top w:val="none" w:sz="0" w:space="0" w:color="auto"/>
                <w:left w:val="none" w:sz="0" w:space="0" w:color="auto"/>
                <w:bottom w:val="none" w:sz="0" w:space="0" w:color="auto"/>
                <w:right w:val="none" w:sz="0" w:space="0" w:color="auto"/>
              </w:divBdr>
            </w:div>
            <w:div w:id="1135951372">
              <w:marLeft w:val="0"/>
              <w:marRight w:val="0"/>
              <w:marTop w:val="0"/>
              <w:marBottom w:val="0"/>
              <w:divBdr>
                <w:top w:val="none" w:sz="0" w:space="0" w:color="auto"/>
                <w:left w:val="none" w:sz="0" w:space="0" w:color="auto"/>
                <w:bottom w:val="none" w:sz="0" w:space="0" w:color="auto"/>
                <w:right w:val="none" w:sz="0" w:space="0" w:color="auto"/>
              </w:divBdr>
            </w:div>
            <w:div w:id="1172602332">
              <w:marLeft w:val="0"/>
              <w:marRight w:val="0"/>
              <w:marTop w:val="0"/>
              <w:marBottom w:val="0"/>
              <w:divBdr>
                <w:top w:val="none" w:sz="0" w:space="0" w:color="auto"/>
                <w:left w:val="none" w:sz="0" w:space="0" w:color="auto"/>
                <w:bottom w:val="none" w:sz="0" w:space="0" w:color="auto"/>
                <w:right w:val="none" w:sz="0" w:space="0" w:color="auto"/>
              </w:divBdr>
            </w:div>
            <w:div w:id="1322150966">
              <w:marLeft w:val="0"/>
              <w:marRight w:val="0"/>
              <w:marTop w:val="0"/>
              <w:marBottom w:val="0"/>
              <w:divBdr>
                <w:top w:val="none" w:sz="0" w:space="0" w:color="auto"/>
                <w:left w:val="none" w:sz="0" w:space="0" w:color="auto"/>
                <w:bottom w:val="none" w:sz="0" w:space="0" w:color="auto"/>
                <w:right w:val="none" w:sz="0" w:space="0" w:color="auto"/>
              </w:divBdr>
            </w:div>
            <w:div w:id="1363047647">
              <w:marLeft w:val="0"/>
              <w:marRight w:val="0"/>
              <w:marTop w:val="0"/>
              <w:marBottom w:val="0"/>
              <w:divBdr>
                <w:top w:val="none" w:sz="0" w:space="0" w:color="auto"/>
                <w:left w:val="none" w:sz="0" w:space="0" w:color="auto"/>
                <w:bottom w:val="none" w:sz="0" w:space="0" w:color="auto"/>
                <w:right w:val="none" w:sz="0" w:space="0" w:color="auto"/>
              </w:divBdr>
            </w:div>
            <w:div w:id="1556887959">
              <w:marLeft w:val="0"/>
              <w:marRight w:val="0"/>
              <w:marTop w:val="0"/>
              <w:marBottom w:val="0"/>
              <w:divBdr>
                <w:top w:val="none" w:sz="0" w:space="0" w:color="auto"/>
                <w:left w:val="none" w:sz="0" w:space="0" w:color="auto"/>
                <w:bottom w:val="none" w:sz="0" w:space="0" w:color="auto"/>
                <w:right w:val="none" w:sz="0" w:space="0" w:color="auto"/>
              </w:divBdr>
            </w:div>
            <w:div w:id="1587298412">
              <w:marLeft w:val="0"/>
              <w:marRight w:val="0"/>
              <w:marTop w:val="0"/>
              <w:marBottom w:val="0"/>
              <w:divBdr>
                <w:top w:val="none" w:sz="0" w:space="0" w:color="auto"/>
                <w:left w:val="none" w:sz="0" w:space="0" w:color="auto"/>
                <w:bottom w:val="none" w:sz="0" w:space="0" w:color="auto"/>
                <w:right w:val="none" w:sz="0" w:space="0" w:color="auto"/>
              </w:divBdr>
            </w:div>
            <w:div w:id="1622110350">
              <w:marLeft w:val="0"/>
              <w:marRight w:val="0"/>
              <w:marTop w:val="0"/>
              <w:marBottom w:val="0"/>
              <w:divBdr>
                <w:top w:val="none" w:sz="0" w:space="0" w:color="auto"/>
                <w:left w:val="none" w:sz="0" w:space="0" w:color="auto"/>
                <w:bottom w:val="none" w:sz="0" w:space="0" w:color="auto"/>
                <w:right w:val="none" w:sz="0" w:space="0" w:color="auto"/>
              </w:divBdr>
            </w:div>
            <w:div w:id="1692687068">
              <w:marLeft w:val="0"/>
              <w:marRight w:val="0"/>
              <w:marTop w:val="0"/>
              <w:marBottom w:val="0"/>
              <w:divBdr>
                <w:top w:val="none" w:sz="0" w:space="0" w:color="auto"/>
                <w:left w:val="none" w:sz="0" w:space="0" w:color="auto"/>
                <w:bottom w:val="none" w:sz="0" w:space="0" w:color="auto"/>
                <w:right w:val="none" w:sz="0" w:space="0" w:color="auto"/>
              </w:divBdr>
            </w:div>
            <w:div w:id="1942449053">
              <w:marLeft w:val="0"/>
              <w:marRight w:val="0"/>
              <w:marTop w:val="0"/>
              <w:marBottom w:val="0"/>
              <w:divBdr>
                <w:top w:val="none" w:sz="0" w:space="0" w:color="auto"/>
                <w:left w:val="none" w:sz="0" w:space="0" w:color="auto"/>
                <w:bottom w:val="none" w:sz="0" w:space="0" w:color="auto"/>
                <w:right w:val="none" w:sz="0" w:space="0" w:color="auto"/>
              </w:divBdr>
            </w:div>
            <w:div w:id="2029797319">
              <w:marLeft w:val="0"/>
              <w:marRight w:val="0"/>
              <w:marTop w:val="0"/>
              <w:marBottom w:val="0"/>
              <w:divBdr>
                <w:top w:val="none" w:sz="0" w:space="0" w:color="auto"/>
                <w:left w:val="none" w:sz="0" w:space="0" w:color="auto"/>
                <w:bottom w:val="none" w:sz="0" w:space="0" w:color="auto"/>
                <w:right w:val="none" w:sz="0" w:space="0" w:color="auto"/>
              </w:divBdr>
            </w:div>
            <w:div w:id="2074161446">
              <w:marLeft w:val="0"/>
              <w:marRight w:val="0"/>
              <w:marTop w:val="0"/>
              <w:marBottom w:val="0"/>
              <w:divBdr>
                <w:top w:val="none" w:sz="0" w:space="0" w:color="auto"/>
                <w:left w:val="none" w:sz="0" w:space="0" w:color="auto"/>
                <w:bottom w:val="none" w:sz="0" w:space="0" w:color="auto"/>
                <w:right w:val="none" w:sz="0" w:space="0" w:color="auto"/>
              </w:divBdr>
            </w:div>
            <w:div w:id="2119444199">
              <w:marLeft w:val="0"/>
              <w:marRight w:val="0"/>
              <w:marTop w:val="0"/>
              <w:marBottom w:val="0"/>
              <w:divBdr>
                <w:top w:val="none" w:sz="0" w:space="0" w:color="auto"/>
                <w:left w:val="none" w:sz="0" w:space="0" w:color="auto"/>
                <w:bottom w:val="none" w:sz="0" w:space="0" w:color="auto"/>
                <w:right w:val="none" w:sz="0" w:space="0" w:color="auto"/>
              </w:divBdr>
            </w:div>
            <w:div w:id="2128235078">
              <w:marLeft w:val="0"/>
              <w:marRight w:val="0"/>
              <w:marTop w:val="0"/>
              <w:marBottom w:val="0"/>
              <w:divBdr>
                <w:top w:val="none" w:sz="0" w:space="0" w:color="auto"/>
                <w:left w:val="none" w:sz="0" w:space="0" w:color="auto"/>
                <w:bottom w:val="none" w:sz="0" w:space="0" w:color="auto"/>
                <w:right w:val="none" w:sz="0" w:space="0" w:color="auto"/>
              </w:divBdr>
            </w:div>
            <w:div w:id="21436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81880">
      <w:bodyDiv w:val="1"/>
      <w:marLeft w:val="0"/>
      <w:marRight w:val="0"/>
      <w:marTop w:val="0"/>
      <w:marBottom w:val="0"/>
      <w:divBdr>
        <w:top w:val="none" w:sz="0" w:space="0" w:color="auto"/>
        <w:left w:val="none" w:sz="0" w:space="0" w:color="auto"/>
        <w:bottom w:val="none" w:sz="0" w:space="0" w:color="auto"/>
        <w:right w:val="none" w:sz="0" w:space="0" w:color="auto"/>
      </w:divBdr>
    </w:div>
    <w:div w:id="790976911">
      <w:bodyDiv w:val="1"/>
      <w:marLeft w:val="0"/>
      <w:marRight w:val="0"/>
      <w:marTop w:val="0"/>
      <w:marBottom w:val="0"/>
      <w:divBdr>
        <w:top w:val="none" w:sz="0" w:space="0" w:color="auto"/>
        <w:left w:val="none" w:sz="0" w:space="0" w:color="auto"/>
        <w:bottom w:val="none" w:sz="0" w:space="0" w:color="auto"/>
        <w:right w:val="none" w:sz="0" w:space="0" w:color="auto"/>
      </w:divBdr>
      <w:divsChild>
        <w:div w:id="28343659">
          <w:marLeft w:val="0"/>
          <w:marRight w:val="0"/>
          <w:marTop w:val="0"/>
          <w:marBottom w:val="0"/>
          <w:divBdr>
            <w:top w:val="none" w:sz="0" w:space="0" w:color="auto"/>
            <w:left w:val="none" w:sz="0" w:space="0" w:color="auto"/>
            <w:bottom w:val="none" w:sz="0" w:space="0" w:color="auto"/>
            <w:right w:val="none" w:sz="0" w:space="0" w:color="auto"/>
          </w:divBdr>
          <w:divsChild>
            <w:div w:id="43163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8870">
      <w:bodyDiv w:val="1"/>
      <w:marLeft w:val="0"/>
      <w:marRight w:val="0"/>
      <w:marTop w:val="0"/>
      <w:marBottom w:val="0"/>
      <w:divBdr>
        <w:top w:val="none" w:sz="0" w:space="0" w:color="auto"/>
        <w:left w:val="none" w:sz="0" w:space="0" w:color="auto"/>
        <w:bottom w:val="none" w:sz="0" w:space="0" w:color="auto"/>
        <w:right w:val="none" w:sz="0" w:space="0" w:color="auto"/>
      </w:divBdr>
      <w:divsChild>
        <w:div w:id="278487576">
          <w:marLeft w:val="0"/>
          <w:marRight w:val="0"/>
          <w:marTop w:val="0"/>
          <w:marBottom w:val="0"/>
          <w:divBdr>
            <w:top w:val="none" w:sz="0" w:space="0" w:color="auto"/>
            <w:left w:val="none" w:sz="0" w:space="0" w:color="auto"/>
            <w:bottom w:val="none" w:sz="0" w:space="0" w:color="auto"/>
            <w:right w:val="none" w:sz="0" w:space="0" w:color="auto"/>
          </w:divBdr>
          <w:divsChild>
            <w:div w:id="75937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0133">
      <w:bodyDiv w:val="1"/>
      <w:marLeft w:val="0"/>
      <w:marRight w:val="0"/>
      <w:marTop w:val="0"/>
      <w:marBottom w:val="0"/>
      <w:divBdr>
        <w:top w:val="none" w:sz="0" w:space="0" w:color="auto"/>
        <w:left w:val="none" w:sz="0" w:space="0" w:color="auto"/>
        <w:bottom w:val="none" w:sz="0" w:space="0" w:color="auto"/>
        <w:right w:val="none" w:sz="0" w:space="0" w:color="auto"/>
      </w:divBdr>
      <w:divsChild>
        <w:div w:id="1211454186">
          <w:marLeft w:val="0"/>
          <w:marRight w:val="0"/>
          <w:marTop w:val="0"/>
          <w:marBottom w:val="0"/>
          <w:divBdr>
            <w:top w:val="none" w:sz="0" w:space="0" w:color="auto"/>
            <w:left w:val="none" w:sz="0" w:space="0" w:color="auto"/>
            <w:bottom w:val="none" w:sz="0" w:space="0" w:color="auto"/>
            <w:right w:val="none" w:sz="0" w:space="0" w:color="auto"/>
          </w:divBdr>
          <w:divsChild>
            <w:div w:id="24727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sa\Dropbox\JavaScript%20(5th%20Ed)\Manuscript\Murach%20tex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96EEE2-28CC-456E-AA0D-AC2EE10DE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Murach text.dotx</Template>
  <TotalTime>0</TotalTime>
  <Pages>38</Pages>
  <Words>4616</Words>
  <Characters>26312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2024-03-18T16:30:00Z</dcterms:created>
  <dcterms:modified xsi:type="dcterms:W3CDTF">2024-03-26T17:11:00Z</dcterms:modified>
</cp:coreProperties>
</file>